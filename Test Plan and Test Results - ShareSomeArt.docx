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5F27" w14:textId="77777777" w:rsidR="002C79E6" w:rsidRDefault="002C79E6" w:rsidP="002C79E6"/>
    <w:p w14:paraId="6E35548D" w14:textId="77777777" w:rsidR="002C79E6" w:rsidRDefault="002C79E6" w:rsidP="002C79E6"/>
    <w:p w14:paraId="0EF988F5" w14:textId="77777777" w:rsidR="002C79E6" w:rsidRDefault="002C79E6" w:rsidP="002C79E6"/>
    <w:p w14:paraId="1607C97E" w14:textId="77777777" w:rsidR="002C79E6" w:rsidRDefault="002C79E6" w:rsidP="002C79E6"/>
    <w:p w14:paraId="43C999E0" w14:textId="77777777" w:rsidR="002C79E6" w:rsidRDefault="002C79E6" w:rsidP="002C79E6"/>
    <w:p w14:paraId="2820FB92" w14:textId="74F6EEAC" w:rsidR="6A36C4BF" w:rsidRPr="00B863FB" w:rsidRDefault="0089218B" w:rsidP="00B863FB">
      <w:pPr>
        <w:pStyle w:val="Title"/>
      </w:pPr>
      <w:r>
        <w:t>Test Plan and Test Results</w:t>
      </w:r>
      <w:r w:rsidR="004822BA">
        <w:t xml:space="preserve"> - ShareSomeArt</w:t>
      </w:r>
    </w:p>
    <w:p w14:paraId="145FD7AC" w14:textId="19C24B25" w:rsidR="201D26C8" w:rsidRDefault="201D26C8" w:rsidP="002C79E6">
      <w:pPr>
        <w:pStyle w:val="Subtitle"/>
      </w:pPr>
    </w:p>
    <w:p w14:paraId="3BE1ADD6" w14:textId="3982D9C5" w:rsidR="00A417C1" w:rsidRDefault="004822BA" w:rsidP="002C79E6">
      <w:pPr>
        <w:pStyle w:val="Subtitle"/>
      </w:pPr>
      <w:r>
        <w:t>Matthew Miller and Abdinasir Aidrus</w:t>
      </w:r>
    </w:p>
    <w:p w14:paraId="5BD6C81A" w14:textId="3A2D569D" w:rsidR="002C79E6" w:rsidRDefault="004822BA" w:rsidP="002C79E6">
      <w:pPr>
        <w:pStyle w:val="Subtitle"/>
      </w:pPr>
      <w:r>
        <w:t>Franklin University</w:t>
      </w:r>
    </w:p>
    <w:p w14:paraId="59C773B9" w14:textId="4A109926" w:rsidR="002C79E6" w:rsidRDefault="004822BA" w:rsidP="002C79E6">
      <w:pPr>
        <w:pStyle w:val="Subtitle"/>
      </w:pPr>
      <w:r>
        <w:t>COMP 495</w:t>
      </w:r>
    </w:p>
    <w:p w14:paraId="53AF57B9" w14:textId="51BB1242" w:rsidR="002C79E6" w:rsidRDefault="004822BA" w:rsidP="002C79E6">
      <w:pPr>
        <w:pStyle w:val="Subtitle"/>
      </w:pPr>
      <w:r>
        <w:t>Yuying Wang and Brian Gorman</w:t>
      </w:r>
    </w:p>
    <w:p w14:paraId="08C5340B" w14:textId="333DE7B9" w:rsidR="201D26C8" w:rsidRDefault="004822BA" w:rsidP="002C79E6">
      <w:pPr>
        <w:pStyle w:val="Subtitle"/>
      </w:pPr>
      <w:r>
        <w:t>10/12/2025</w:t>
      </w:r>
    </w:p>
    <w:p w14:paraId="106A49B0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899A78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9BD920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8990804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1D54EA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F3653C6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238B23D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41AA9CC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40F650C7" w14:textId="7724BE9B" w:rsidR="67AE9998" w:rsidRDefault="004822BA" w:rsidP="004822BA">
      <w:pPr>
        <w:pStyle w:val="SectionTitle"/>
      </w:pPr>
      <w:r>
        <w:lastRenderedPageBreak/>
        <w:t>Initial Test Plan – ShareSomeArt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1682"/>
        <w:gridCol w:w="2192"/>
        <w:gridCol w:w="1552"/>
        <w:gridCol w:w="1146"/>
        <w:gridCol w:w="1056"/>
        <w:gridCol w:w="1109"/>
      </w:tblGrid>
      <w:tr w:rsidR="00E9629A" w14:paraId="7A0D74B6" w14:textId="77777777" w:rsidTr="003E19DA">
        <w:tc>
          <w:tcPr>
            <w:tcW w:w="613" w:type="dxa"/>
          </w:tcPr>
          <w:p w14:paraId="42553CBA" w14:textId="5B05EC1A" w:rsidR="0026686C" w:rsidRDefault="0026686C" w:rsidP="004822BA">
            <w:pPr>
              <w:ind w:firstLine="0"/>
            </w:pPr>
            <w:r>
              <w:t>Test #</w:t>
            </w:r>
          </w:p>
        </w:tc>
        <w:tc>
          <w:tcPr>
            <w:tcW w:w="1682" w:type="dxa"/>
          </w:tcPr>
          <w:p w14:paraId="5B0770A7" w14:textId="02AA7E2A" w:rsidR="0026686C" w:rsidRDefault="0026686C" w:rsidP="004822BA">
            <w:pPr>
              <w:ind w:firstLine="0"/>
            </w:pPr>
            <w:r>
              <w:t>Title</w:t>
            </w:r>
          </w:p>
        </w:tc>
        <w:tc>
          <w:tcPr>
            <w:tcW w:w="2192" w:type="dxa"/>
          </w:tcPr>
          <w:p w14:paraId="4779A2A4" w14:textId="14FD37E5" w:rsidR="0026686C" w:rsidRDefault="0026686C" w:rsidP="004822BA">
            <w:pPr>
              <w:ind w:firstLine="0"/>
            </w:pPr>
            <w:r>
              <w:t>Description</w:t>
            </w:r>
          </w:p>
        </w:tc>
        <w:tc>
          <w:tcPr>
            <w:tcW w:w="1552" w:type="dxa"/>
          </w:tcPr>
          <w:p w14:paraId="20613D9B" w14:textId="35CC2106" w:rsidR="0026686C" w:rsidRDefault="0026686C" w:rsidP="004822BA">
            <w:pPr>
              <w:ind w:firstLine="0"/>
            </w:pPr>
            <w:r>
              <w:t>Requirement Title</w:t>
            </w:r>
          </w:p>
        </w:tc>
        <w:tc>
          <w:tcPr>
            <w:tcW w:w="1146" w:type="dxa"/>
          </w:tcPr>
          <w:p w14:paraId="4D85167C" w14:textId="0EFE2B24" w:rsidR="0026686C" w:rsidRDefault="0026686C" w:rsidP="004822BA">
            <w:pPr>
              <w:ind w:firstLine="0"/>
            </w:pPr>
            <w:r>
              <w:t>Person Testing</w:t>
            </w:r>
          </w:p>
        </w:tc>
        <w:tc>
          <w:tcPr>
            <w:tcW w:w="1056" w:type="dxa"/>
          </w:tcPr>
          <w:p w14:paraId="05BC6F36" w14:textId="482D50E4" w:rsidR="0026686C" w:rsidRDefault="0026686C" w:rsidP="004822BA">
            <w:pPr>
              <w:ind w:firstLine="0"/>
            </w:pPr>
            <w:r>
              <w:t>Test Date</w:t>
            </w:r>
          </w:p>
        </w:tc>
        <w:tc>
          <w:tcPr>
            <w:tcW w:w="1109" w:type="dxa"/>
          </w:tcPr>
          <w:p w14:paraId="29032E21" w14:textId="6835C9F5" w:rsidR="0026686C" w:rsidRDefault="0026686C" w:rsidP="004822BA">
            <w:pPr>
              <w:ind w:firstLine="0"/>
            </w:pPr>
            <w:r>
              <w:t>Result</w:t>
            </w:r>
          </w:p>
        </w:tc>
      </w:tr>
      <w:tr w:rsidR="00E9629A" w14:paraId="075AD79A" w14:textId="77777777" w:rsidTr="003E19DA">
        <w:tc>
          <w:tcPr>
            <w:tcW w:w="613" w:type="dxa"/>
          </w:tcPr>
          <w:p w14:paraId="71436A51" w14:textId="5B0446E9" w:rsidR="0026686C" w:rsidRDefault="0026686C" w:rsidP="004822BA">
            <w:pPr>
              <w:ind w:firstLine="0"/>
            </w:pPr>
            <w:r>
              <w:t>1</w:t>
            </w:r>
          </w:p>
        </w:tc>
        <w:tc>
          <w:tcPr>
            <w:tcW w:w="1682" w:type="dxa"/>
          </w:tcPr>
          <w:p w14:paraId="42529D89" w14:textId="322F86D0" w:rsidR="0026686C" w:rsidRDefault="00B3346A" w:rsidP="004822BA">
            <w:pPr>
              <w:ind w:firstLine="0"/>
            </w:pPr>
            <w:r>
              <w:t>Test User Login</w:t>
            </w:r>
          </w:p>
        </w:tc>
        <w:tc>
          <w:tcPr>
            <w:tcW w:w="2192" w:type="dxa"/>
          </w:tcPr>
          <w:p w14:paraId="76727133" w14:textId="53081B27" w:rsidR="0026686C" w:rsidRDefault="00B3346A" w:rsidP="004822BA">
            <w:pPr>
              <w:ind w:firstLine="0"/>
            </w:pPr>
            <w:r>
              <w:t xml:space="preserve">Test the ability for the User to log into an account. </w:t>
            </w:r>
          </w:p>
        </w:tc>
        <w:tc>
          <w:tcPr>
            <w:tcW w:w="1552" w:type="dxa"/>
          </w:tcPr>
          <w:p w14:paraId="1F6DA8F7" w14:textId="1BDEA150" w:rsidR="0026686C" w:rsidRDefault="00B3346A" w:rsidP="004822BA">
            <w:pPr>
              <w:ind w:firstLine="0"/>
            </w:pPr>
            <w:r>
              <w:t>User Login/ Authentication</w:t>
            </w:r>
          </w:p>
        </w:tc>
        <w:tc>
          <w:tcPr>
            <w:tcW w:w="1146" w:type="dxa"/>
          </w:tcPr>
          <w:p w14:paraId="4CF7D3E3" w14:textId="075F98BA" w:rsidR="0026686C" w:rsidRDefault="00C76FA4" w:rsidP="004822BA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5A88823B" w14:textId="3AB2348F" w:rsidR="0026686C" w:rsidRDefault="00C76FA4" w:rsidP="004822BA">
            <w:pPr>
              <w:ind w:firstLine="0"/>
            </w:pPr>
            <w:r>
              <w:t>Oct 1, 2025</w:t>
            </w:r>
          </w:p>
        </w:tc>
        <w:tc>
          <w:tcPr>
            <w:tcW w:w="1109" w:type="dxa"/>
          </w:tcPr>
          <w:p w14:paraId="41F8F84F" w14:textId="56B36024" w:rsidR="0026686C" w:rsidRDefault="00C76FA4" w:rsidP="004822BA">
            <w:pPr>
              <w:ind w:firstLine="0"/>
            </w:pPr>
            <w:r>
              <w:t>Complete</w:t>
            </w:r>
          </w:p>
        </w:tc>
      </w:tr>
      <w:tr w:rsidR="00E9629A" w14:paraId="3641C0A7" w14:textId="77777777" w:rsidTr="003E19DA">
        <w:tc>
          <w:tcPr>
            <w:tcW w:w="613" w:type="dxa"/>
          </w:tcPr>
          <w:p w14:paraId="430DEDCF" w14:textId="4E213B79" w:rsidR="0026686C" w:rsidRDefault="0026686C" w:rsidP="004822BA">
            <w:pPr>
              <w:ind w:firstLine="0"/>
            </w:pPr>
            <w:r>
              <w:t>2</w:t>
            </w:r>
          </w:p>
        </w:tc>
        <w:tc>
          <w:tcPr>
            <w:tcW w:w="1682" w:type="dxa"/>
          </w:tcPr>
          <w:p w14:paraId="08690741" w14:textId="72AD9687" w:rsidR="0026686C" w:rsidRDefault="00B3346A" w:rsidP="004822BA">
            <w:pPr>
              <w:ind w:firstLine="0"/>
            </w:pPr>
            <w:r>
              <w:t>Test Login Success and Redirect</w:t>
            </w:r>
          </w:p>
        </w:tc>
        <w:tc>
          <w:tcPr>
            <w:tcW w:w="2192" w:type="dxa"/>
          </w:tcPr>
          <w:p w14:paraId="4047EF0D" w14:textId="2CE27B5F" w:rsidR="0026686C" w:rsidRDefault="00B3346A" w:rsidP="004822BA">
            <w:pPr>
              <w:ind w:firstLine="0"/>
            </w:pPr>
            <w:r>
              <w:t xml:space="preserve">Test the redirection of the User to the Feed page after successful login. </w:t>
            </w:r>
          </w:p>
        </w:tc>
        <w:tc>
          <w:tcPr>
            <w:tcW w:w="1552" w:type="dxa"/>
          </w:tcPr>
          <w:p w14:paraId="22AAA688" w14:textId="215AA0A8" w:rsidR="0026686C" w:rsidRDefault="00B3346A" w:rsidP="004822BA">
            <w:pPr>
              <w:ind w:firstLine="0"/>
            </w:pPr>
            <w:r>
              <w:t>User Login Success and Redirect</w:t>
            </w:r>
          </w:p>
        </w:tc>
        <w:tc>
          <w:tcPr>
            <w:tcW w:w="1146" w:type="dxa"/>
          </w:tcPr>
          <w:p w14:paraId="07C37CF6" w14:textId="67D8622A" w:rsidR="0026686C" w:rsidRDefault="00C76FA4" w:rsidP="004822BA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42BE2EA1" w14:textId="77777777" w:rsidR="0026686C" w:rsidRDefault="00C76FA4" w:rsidP="004822BA">
            <w:pPr>
              <w:ind w:firstLine="0"/>
            </w:pPr>
            <w:r>
              <w:t>Oct 1,</w:t>
            </w:r>
          </w:p>
          <w:p w14:paraId="719D9CC4" w14:textId="5A4A8186" w:rsidR="00C76FA4" w:rsidRDefault="00C76FA4" w:rsidP="004822BA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4693FC45" w14:textId="34DEE263" w:rsidR="0026686C" w:rsidRDefault="00C76FA4" w:rsidP="004822BA">
            <w:pPr>
              <w:ind w:firstLine="0"/>
            </w:pPr>
            <w:r>
              <w:t>Complete</w:t>
            </w:r>
          </w:p>
        </w:tc>
      </w:tr>
      <w:tr w:rsidR="00E9629A" w14:paraId="0A679D0F" w14:textId="77777777" w:rsidTr="003E19DA">
        <w:tc>
          <w:tcPr>
            <w:tcW w:w="613" w:type="dxa"/>
          </w:tcPr>
          <w:p w14:paraId="13889B7D" w14:textId="6BF38132" w:rsidR="0026686C" w:rsidRDefault="0026686C" w:rsidP="004822BA">
            <w:pPr>
              <w:ind w:firstLine="0"/>
            </w:pPr>
            <w:r>
              <w:t>3</w:t>
            </w:r>
          </w:p>
        </w:tc>
        <w:tc>
          <w:tcPr>
            <w:tcW w:w="1682" w:type="dxa"/>
          </w:tcPr>
          <w:p w14:paraId="7AC1D58F" w14:textId="4A23F389" w:rsidR="0026686C" w:rsidRDefault="00B3346A" w:rsidP="004822BA">
            <w:pPr>
              <w:ind w:firstLine="0"/>
            </w:pPr>
            <w:r>
              <w:t>Test Login Errors</w:t>
            </w:r>
          </w:p>
        </w:tc>
        <w:tc>
          <w:tcPr>
            <w:tcW w:w="2192" w:type="dxa"/>
          </w:tcPr>
          <w:p w14:paraId="792AD644" w14:textId="50004BD5" w:rsidR="0026686C" w:rsidRDefault="00B3346A" w:rsidP="004822BA">
            <w:pPr>
              <w:ind w:firstLine="0"/>
            </w:pPr>
            <w:r>
              <w:t xml:space="preserve">Test all possible errors to display when an error is made logging in. </w:t>
            </w:r>
          </w:p>
        </w:tc>
        <w:tc>
          <w:tcPr>
            <w:tcW w:w="1552" w:type="dxa"/>
          </w:tcPr>
          <w:p w14:paraId="7B6AF0B3" w14:textId="6AB7879B" w:rsidR="0026686C" w:rsidRDefault="00B3346A" w:rsidP="004822BA">
            <w:pPr>
              <w:ind w:firstLine="0"/>
            </w:pPr>
            <w:r>
              <w:t>User Login Errors</w:t>
            </w:r>
          </w:p>
        </w:tc>
        <w:tc>
          <w:tcPr>
            <w:tcW w:w="1146" w:type="dxa"/>
          </w:tcPr>
          <w:p w14:paraId="50A108EC" w14:textId="53974321" w:rsidR="0026686C" w:rsidRDefault="00C76FA4" w:rsidP="004822BA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2FC9ECD0" w14:textId="77777777" w:rsidR="0026686C" w:rsidRDefault="00C76FA4" w:rsidP="004822BA">
            <w:pPr>
              <w:ind w:firstLine="0"/>
            </w:pPr>
            <w:r>
              <w:t xml:space="preserve">Oct 1, </w:t>
            </w:r>
          </w:p>
          <w:p w14:paraId="4CE0365A" w14:textId="55DC4B17" w:rsidR="00C76FA4" w:rsidRDefault="00C76FA4" w:rsidP="004822BA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5091F4C2" w14:textId="2D8677E9" w:rsidR="0026686C" w:rsidRDefault="00C76FA4" w:rsidP="004822BA">
            <w:pPr>
              <w:ind w:firstLine="0"/>
            </w:pPr>
            <w:r>
              <w:t>Complete</w:t>
            </w:r>
          </w:p>
        </w:tc>
      </w:tr>
      <w:tr w:rsidR="00E9629A" w14:paraId="6D98FBAA" w14:textId="77777777" w:rsidTr="003E19DA">
        <w:tc>
          <w:tcPr>
            <w:tcW w:w="613" w:type="dxa"/>
          </w:tcPr>
          <w:p w14:paraId="4400EF1D" w14:textId="77B05F1C" w:rsidR="0026686C" w:rsidRDefault="0026686C" w:rsidP="004822BA">
            <w:pPr>
              <w:ind w:firstLine="0"/>
            </w:pPr>
            <w:r>
              <w:t>4</w:t>
            </w:r>
          </w:p>
        </w:tc>
        <w:tc>
          <w:tcPr>
            <w:tcW w:w="1682" w:type="dxa"/>
          </w:tcPr>
          <w:p w14:paraId="72E1FAE2" w14:textId="68CE034C" w:rsidR="0026686C" w:rsidRDefault="00E416BD" w:rsidP="004822BA">
            <w:pPr>
              <w:ind w:firstLine="0"/>
            </w:pPr>
            <w:r>
              <w:t>Test User Registration</w:t>
            </w:r>
          </w:p>
        </w:tc>
        <w:tc>
          <w:tcPr>
            <w:tcW w:w="2192" w:type="dxa"/>
          </w:tcPr>
          <w:p w14:paraId="626297A7" w14:textId="30C3CFCF" w:rsidR="0026686C" w:rsidRDefault="00E416BD" w:rsidP="004822BA">
            <w:pPr>
              <w:ind w:firstLine="0"/>
            </w:pPr>
            <w:r>
              <w:t xml:space="preserve">Test the ability for the user to successfully register a new account. </w:t>
            </w:r>
          </w:p>
        </w:tc>
        <w:tc>
          <w:tcPr>
            <w:tcW w:w="1552" w:type="dxa"/>
          </w:tcPr>
          <w:p w14:paraId="7B60BCB4" w14:textId="2561F288" w:rsidR="0026686C" w:rsidRDefault="00E416BD" w:rsidP="004822BA">
            <w:pPr>
              <w:ind w:firstLine="0"/>
            </w:pPr>
            <w:r>
              <w:t>User Registration</w:t>
            </w:r>
          </w:p>
        </w:tc>
        <w:tc>
          <w:tcPr>
            <w:tcW w:w="1146" w:type="dxa"/>
          </w:tcPr>
          <w:p w14:paraId="493439D4" w14:textId="5F73C6EA" w:rsidR="0026686C" w:rsidRDefault="00C76FA4" w:rsidP="004822BA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739B5E57" w14:textId="48667448" w:rsidR="0026686C" w:rsidRDefault="00C76FA4" w:rsidP="004822BA">
            <w:pPr>
              <w:ind w:firstLine="0"/>
            </w:pPr>
            <w:r>
              <w:t>Sep 17 2025</w:t>
            </w:r>
          </w:p>
        </w:tc>
        <w:tc>
          <w:tcPr>
            <w:tcW w:w="1109" w:type="dxa"/>
          </w:tcPr>
          <w:p w14:paraId="2A7F3820" w14:textId="12F54BD5" w:rsidR="0026686C" w:rsidRDefault="00C76FA4" w:rsidP="004822BA">
            <w:pPr>
              <w:ind w:firstLine="0"/>
            </w:pPr>
            <w:r>
              <w:t>Complete</w:t>
            </w:r>
          </w:p>
        </w:tc>
      </w:tr>
      <w:tr w:rsidR="00E9629A" w14:paraId="0FC00BF3" w14:textId="77777777" w:rsidTr="003E19DA">
        <w:tc>
          <w:tcPr>
            <w:tcW w:w="613" w:type="dxa"/>
          </w:tcPr>
          <w:p w14:paraId="20FB9302" w14:textId="443DB06E" w:rsidR="0026686C" w:rsidRDefault="0026686C" w:rsidP="004822BA">
            <w:pPr>
              <w:ind w:firstLine="0"/>
            </w:pPr>
            <w:r>
              <w:t>5</w:t>
            </w:r>
          </w:p>
        </w:tc>
        <w:tc>
          <w:tcPr>
            <w:tcW w:w="1682" w:type="dxa"/>
          </w:tcPr>
          <w:p w14:paraId="6E437D14" w14:textId="2845004E" w:rsidR="0026686C" w:rsidRDefault="00E416BD" w:rsidP="004822BA">
            <w:pPr>
              <w:ind w:firstLine="0"/>
            </w:pPr>
            <w:r>
              <w:t>Test User Registration Success and Redirect</w:t>
            </w:r>
          </w:p>
        </w:tc>
        <w:tc>
          <w:tcPr>
            <w:tcW w:w="2192" w:type="dxa"/>
          </w:tcPr>
          <w:p w14:paraId="2E2261CD" w14:textId="5B4D8801" w:rsidR="0026686C" w:rsidRDefault="00E416BD" w:rsidP="004822BA">
            <w:pPr>
              <w:ind w:firstLine="0"/>
            </w:pPr>
            <w:r>
              <w:t xml:space="preserve">Test successful registration attempt and  successful redirect to the login page. </w:t>
            </w:r>
          </w:p>
        </w:tc>
        <w:tc>
          <w:tcPr>
            <w:tcW w:w="1552" w:type="dxa"/>
          </w:tcPr>
          <w:p w14:paraId="780EC0EC" w14:textId="5C73E18F" w:rsidR="0026686C" w:rsidRDefault="00E416BD" w:rsidP="004822BA">
            <w:pPr>
              <w:ind w:firstLine="0"/>
            </w:pPr>
            <w:r>
              <w:t>User Registration Success and Redirect</w:t>
            </w:r>
          </w:p>
        </w:tc>
        <w:tc>
          <w:tcPr>
            <w:tcW w:w="1146" w:type="dxa"/>
          </w:tcPr>
          <w:p w14:paraId="690C1A90" w14:textId="6CEE0FB3" w:rsidR="0026686C" w:rsidRDefault="00C76FA4" w:rsidP="004822BA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6275416C" w14:textId="77777777" w:rsidR="0026686C" w:rsidRDefault="00C76FA4" w:rsidP="004822BA">
            <w:pPr>
              <w:ind w:firstLine="0"/>
            </w:pPr>
            <w:r>
              <w:t>Sep 17</w:t>
            </w:r>
          </w:p>
          <w:p w14:paraId="1063F7D5" w14:textId="0A29522F" w:rsidR="00C76FA4" w:rsidRDefault="00C76FA4" w:rsidP="004822BA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662760F9" w14:textId="219ADDD1" w:rsidR="0026686C" w:rsidRDefault="00C76FA4" w:rsidP="004822BA">
            <w:pPr>
              <w:ind w:firstLine="0"/>
            </w:pPr>
            <w:r>
              <w:t>Complete</w:t>
            </w:r>
          </w:p>
        </w:tc>
      </w:tr>
      <w:tr w:rsidR="00E416BD" w14:paraId="6F4E9BAF" w14:textId="77777777" w:rsidTr="003E19DA">
        <w:tc>
          <w:tcPr>
            <w:tcW w:w="613" w:type="dxa"/>
          </w:tcPr>
          <w:p w14:paraId="0CA424AC" w14:textId="0DA63E29" w:rsidR="0026686C" w:rsidRDefault="0026686C" w:rsidP="00A421F9">
            <w:pPr>
              <w:ind w:firstLine="0"/>
            </w:pPr>
            <w:r>
              <w:t>6</w:t>
            </w:r>
          </w:p>
        </w:tc>
        <w:tc>
          <w:tcPr>
            <w:tcW w:w="1682" w:type="dxa"/>
          </w:tcPr>
          <w:p w14:paraId="101F9C93" w14:textId="4818BEDC" w:rsidR="0026686C" w:rsidRDefault="00E416BD" w:rsidP="00A421F9">
            <w:pPr>
              <w:ind w:firstLine="0"/>
            </w:pPr>
            <w:r>
              <w:t>Test User Registration Errors</w:t>
            </w:r>
          </w:p>
        </w:tc>
        <w:tc>
          <w:tcPr>
            <w:tcW w:w="2192" w:type="dxa"/>
          </w:tcPr>
          <w:p w14:paraId="27C66ED3" w14:textId="76450C55" w:rsidR="0026686C" w:rsidRDefault="00E416BD" w:rsidP="00A421F9">
            <w:pPr>
              <w:ind w:firstLine="0"/>
            </w:pPr>
            <w:r>
              <w:t xml:space="preserve">Test the errors for each entry into the registration page. </w:t>
            </w:r>
          </w:p>
        </w:tc>
        <w:tc>
          <w:tcPr>
            <w:tcW w:w="1552" w:type="dxa"/>
          </w:tcPr>
          <w:p w14:paraId="029649B5" w14:textId="47D19C75" w:rsidR="0026686C" w:rsidRDefault="00E416BD" w:rsidP="00A421F9">
            <w:pPr>
              <w:ind w:firstLine="0"/>
            </w:pPr>
            <w:r>
              <w:t>User Registration Errors</w:t>
            </w:r>
          </w:p>
        </w:tc>
        <w:tc>
          <w:tcPr>
            <w:tcW w:w="1146" w:type="dxa"/>
          </w:tcPr>
          <w:p w14:paraId="5A9648F1" w14:textId="1CC2A6DC" w:rsidR="0026686C" w:rsidRDefault="00C76FA4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52793B7D" w14:textId="20DC5742" w:rsidR="0026686C" w:rsidRDefault="00C76FA4" w:rsidP="00A421F9">
            <w:pPr>
              <w:ind w:firstLine="0"/>
            </w:pPr>
            <w:r>
              <w:t>Sep 17, 2025</w:t>
            </w:r>
          </w:p>
        </w:tc>
        <w:tc>
          <w:tcPr>
            <w:tcW w:w="1109" w:type="dxa"/>
          </w:tcPr>
          <w:p w14:paraId="0FEC1782" w14:textId="2FC2AAE1" w:rsidR="0026686C" w:rsidRDefault="00C76FA4" w:rsidP="00A421F9">
            <w:pPr>
              <w:ind w:firstLine="0"/>
            </w:pPr>
            <w:r>
              <w:t>Complete</w:t>
            </w:r>
          </w:p>
        </w:tc>
      </w:tr>
      <w:tr w:rsidR="00E416BD" w14:paraId="2B742E6B" w14:textId="77777777" w:rsidTr="003E19DA">
        <w:tc>
          <w:tcPr>
            <w:tcW w:w="613" w:type="dxa"/>
          </w:tcPr>
          <w:p w14:paraId="35B77106" w14:textId="3DAB6856" w:rsidR="0026686C" w:rsidRDefault="0026686C" w:rsidP="00A421F9">
            <w:pPr>
              <w:ind w:firstLine="0"/>
            </w:pPr>
            <w:r>
              <w:t>7</w:t>
            </w:r>
          </w:p>
        </w:tc>
        <w:tc>
          <w:tcPr>
            <w:tcW w:w="1682" w:type="dxa"/>
          </w:tcPr>
          <w:p w14:paraId="5977D51C" w14:textId="0E7FA33A" w:rsidR="0026686C" w:rsidRDefault="003A4764" w:rsidP="00A421F9">
            <w:pPr>
              <w:ind w:firstLine="0"/>
            </w:pPr>
            <w:r>
              <w:t>Test User Logout</w:t>
            </w:r>
          </w:p>
        </w:tc>
        <w:tc>
          <w:tcPr>
            <w:tcW w:w="2192" w:type="dxa"/>
          </w:tcPr>
          <w:p w14:paraId="65377C85" w14:textId="0B9F9401" w:rsidR="0026686C" w:rsidRDefault="003A4764" w:rsidP="00A421F9">
            <w:pPr>
              <w:ind w:firstLine="0"/>
            </w:pPr>
            <w:r>
              <w:t>Test the ability for the user to logout.</w:t>
            </w:r>
          </w:p>
        </w:tc>
        <w:tc>
          <w:tcPr>
            <w:tcW w:w="1552" w:type="dxa"/>
          </w:tcPr>
          <w:p w14:paraId="1CB0E2FE" w14:textId="25BCC353" w:rsidR="0026686C" w:rsidRDefault="003A4764" w:rsidP="00A421F9">
            <w:pPr>
              <w:ind w:firstLine="0"/>
            </w:pPr>
            <w:r>
              <w:t>User Logout</w:t>
            </w:r>
          </w:p>
        </w:tc>
        <w:tc>
          <w:tcPr>
            <w:tcW w:w="1146" w:type="dxa"/>
          </w:tcPr>
          <w:p w14:paraId="4900FA99" w14:textId="6997A800" w:rsidR="0026686C" w:rsidRDefault="00C76FA4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2DDD991C" w14:textId="6F49DE8E" w:rsidR="0026686C" w:rsidRDefault="00C76FA4" w:rsidP="00A421F9">
            <w:pPr>
              <w:ind w:firstLine="0"/>
            </w:pPr>
            <w:r>
              <w:t xml:space="preserve">Oct 9, </w:t>
            </w:r>
          </w:p>
          <w:p w14:paraId="459A8EA2" w14:textId="76D94247" w:rsidR="00C76FA4" w:rsidRDefault="00C76FA4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555EA887" w14:textId="662F10C8" w:rsidR="0026686C" w:rsidRDefault="00C76FA4" w:rsidP="00A421F9">
            <w:pPr>
              <w:ind w:firstLine="0"/>
            </w:pPr>
            <w:r>
              <w:t>Complete</w:t>
            </w:r>
          </w:p>
        </w:tc>
      </w:tr>
      <w:tr w:rsidR="00E416BD" w14:paraId="752D59FC" w14:textId="77777777" w:rsidTr="003E19DA">
        <w:tc>
          <w:tcPr>
            <w:tcW w:w="613" w:type="dxa"/>
          </w:tcPr>
          <w:p w14:paraId="23257D83" w14:textId="73CE82FB" w:rsidR="0026686C" w:rsidRDefault="0026686C" w:rsidP="00A421F9">
            <w:pPr>
              <w:ind w:firstLine="0"/>
            </w:pPr>
            <w:r>
              <w:t>8</w:t>
            </w:r>
          </w:p>
        </w:tc>
        <w:tc>
          <w:tcPr>
            <w:tcW w:w="1682" w:type="dxa"/>
          </w:tcPr>
          <w:p w14:paraId="704CDEBB" w14:textId="2A88940D" w:rsidR="0026686C" w:rsidRDefault="003A4764" w:rsidP="00A421F9">
            <w:pPr>
              <w:ind w:firstLine="0"/>
            </w:pPr>
            <w:r>
              <w:t>Test User Logout success and redirect</w:t>
            </w:r>
          </w:p>
        </w:tc>
        <w:tc>
          <w:tcPr>
            <w:tcW w:w="2192" w:type="dxa"/>
          </w:tcPr>
          <w:p w14:paraId="5009AB76" w14:textId="600D675C" w:rsidR="0026686C" w:rsidRDefault="003A4764" w:rsidP="00A421F9">
            <w:pPr>
              <w:ind w:firstLine="0"/>
            </w:pPr>
            <w:r>
              <w:t xml:space="preserve">Test the success of the logout attempt and subsequent redirect to </w:t>
            </w:r>
            <w:r w:rsidR="00E9629A">
              <w:t>the Login page</w:t>
            </w:r>
          </w:p>
        </w:tc>
        <w:tc>
          <w:tcPr>
            <w:tcW w:w="1552" w:type="dxa"/>
          </w:tcPr>
          <w:p w14:paraId="1E03ADB4" w14:textId="08B97B09" w:rsidR="0026686C" w:rsidRDefault="00E9629A" w:rsidP="00A421F9">
            <w:pPr>
              <w:ind w:firstLine="0"/>
            </w:pPr>
            <w:r>
              <w:t>User Logout Success</w:t>
            </w:r>
          </w:p>
        </w:tc>
        <w:tc>
          <w:tcPr>
            <w:tcW w:w="1146" w:type="dxa"/>
          </w:tcPr>
          <w:p w14:paraId="0E2B9215" w14:textId="1302EEB4" w:rsidR="0026686C" w:rsidRDefault="00C76FA4" w:rsidP="00A421F9">
            <w:pPr>
              <w:ind w:firstLine="0"/>
            </w:pPr>
            <w:r>
              <w:t xml:space="preserve">Nas </w:t>
            </w:r>
          </w:p>
        </w:tc>
        <w:tc>
          <w:tcPr>
            <w:tcW w:w="1056" w:type="dxa"/>
          </w:tcPr>
          <w:p w14:paraId="4CE47B60" w14:textId="7FEBD4AF" w:rsidR="0026686C" w:rsidRDefault="00C76FA4" w:rsidP="00A421F9">
            <w:pPr>
              <w:ind w:firstLine="0"/>
            </w:pPr>
            <w:r>
              <w:t xml:space="preserve">Oct 9, </w:t>
            </w:r>
          </w:p>
          <w:p w14:paraId="388FF23E" w14:textId="15B6912E" w:rsidR="00C76FA4" w:rsidRDefault="00C76FA4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054CFA5C" w14:textId="0E29A920" w:rsidR="0026686C" w:rsidRDefault="00C76FA4" w:rsidP="00A421F9">
            <w:pPr>
              <w:ind w:firstLine="0"/>
            </w:pPr>
            <w:r>
              <w:t>Complete</w:t>
            </w:r>
          </w:p>
        </w:tc>
      </w:tr>
      <w:tr w:rsidR="00E416BD" w14:paraId="2DEFCD76" w14:textId="77777777" w:rsidTr="003E19DA">
        <w:tc>
          <w:tcPr>
            <w:tcW w:w="613" w:type="dxa"/>
          </w:tcPr>
          <w:p w14:paraId="67E20C16" w14:textId="5483CBEC" w:rsidR="0026686C" w:rsidRDefault="0026686C" w:rsidP="00A421F9">
            <w:pPr>
              <w:ind w:firstLine="0"/>
            </w:pPr>
            <w:r>
              <w:t>9</w:t>
            </w:r>
          </w:p>
        </w:tc>
        <w:tc>
          <w:tcPr>
            <w:tcW w:w="1682" w:type="dxa"/>
          </w:tcPr>
          <w:p w14:paraId="65F6856D" w14:textId="5B79773D" w:rsidR="0026686C" w:rsidRDefault="00E9629A" w:rsidP="00A421F9">
            <w:pPr>
              <w:ind w:firstLine="0"/>
            </w:pPr>
            <w:r>
              <w:t>Test non-user Lockout</w:t>
            </w:r>
          </w:p>
        </w:tc>
        <w:tc>
          <w:tcPr>
            <w:tcW w:w="2192" w:type="dxa"/>
          </w:tcPr>
          <w:p w14:paraId="3D6993D8" w14:textId="611464B3" w:rsidR="0026686C" w:rsidRDefault="00E9629A" w:rsidP="00A421F9">
            <w:pPr>
              <w:ind w:firstLine="0"/>
            </w:pPr>
            <w:r>
              <w:t>Test that a non-logged in user cannot access the application (except for registration and login page)</w:t>
            </w:r>
          </w:p>
        </w:tc>
        <w:tc>
          <w:tcPr>
            <w:tcW w:w="1552" w:type="dxa"/>
          </w:tcPr>
          <w:p w14:paraId="165998DE" w14:textId="77145760" w:rsidR="0026686C" w:rsidRDefault="00E9629A" w:rsidP="00A421F9">
            <w:pPr>
              <w:ind w:firstLine="0"/>
            </w:pPr>
            <w:r>
              <w:t>Non-User Lockout</w:t>
            </w:r>
          </w:p>
        </w:tc>
        <w:tc>
          <w:tcPr>
            <w:tcW w:w="1146" w:type="dxa"/>
          </w:tcPr>
          <w:p w14:paraId="064A367F" w14:textId="0694D014" w:rsidR="0026686C" w:rsidRDefault="000F5D82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10EB8AA4" w14:textId="77777777" w:rsidR="0026686C" w:rsidRDefault="000F5D82" w:rsidP="00A421F9">
            <w:pPr>
              <w:ind w:firstLine="0"/>
            </w:pPr>
            <w:r>
              <w:t xml:space="preserve">Oct 9, </w:t>
            </w:r>
          </w:p>
          <w:p w14:paraId="6819624D" w14:textId="0845593F" w:rsidR="000F5D82" w:rsidRDefault="000F5D82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30DD1EB5" w14:textId="07FD08C6" w:rsidR="0026686C" w:rsidRDefault="000F5D82" w:rsidP="00A421F9">
            <w:pPr>
              <w:ind w:firstLine="0"/>
            </w:pPr>
            <w:r>
              <w:t>Complete</w:t>
            </w:r>
          </w:p>
        </w:tc>
      </w:tr>
      <w:tr w:rsidR="00E416BD" w14:paraId="55E1B838" w14:textId="77777777" w:rsidTr="003E19DA">
        <w:tc>
          <w:tcPr>
            <w:tcW w:w="613" w:type="dxa"/>
          </w:tcPr>
          <w:p w14:paraId="63A9FB30" w14:textId="412A3713" w:rsidR="0026686C" w:rsidRDefault="0026686C" w:rsidP="00A421F9">
            <w:pPr>
              <w:ind w:firstLine="0"/>
            </w:pPr>
            <w:r>
              <w:t>10</w:t>
            </w:r>
          </w:p>
        </w:tc>
        <w:tc>
          <w:tcPr>
            <w:tcW w:w="1682" w:type="dxa"/>
          </w:tcPr>
          <w:p w14:paraId="0B1639AE" w14:textId="036A8790" w:rsidR="0026686C" w:rsidRDefault="00145BFE" w:rsidP="00A421F9">
            <w:pPr>
              <w:ind w:firstLine="0"/>
            </w:pPr>
            <w:r>
              <w:t>Test Post Creation</w:t>
            </w:r>
          </w:p>
        </w:tc>
        <w:tc>
          <w:tcPr>
            <w:tcW w:w="2192" w:type="dxa"/>
          </w:tcPr>
          <w:p w14:paraId="6EAF887F" w14:textId="625DCF82" w:rsidR="0026686C" w:rsidRDefault="00145BFE" w:rsidP="00A421F9">
            <w:pPr>
              <w:ind w:firstLine="0"/>
            </w:pPr>
            <w:r>
              <w:t>Test that a user can create a post</w:t>
            </w:r>
          </w:p>
        </w:tc>
        <w:tc>
          <w:tcPr>
            <w:tcW w:w="1552" w:type="dxa"/>
          </w:tcPr>
          <w:p w14:paraId="5F146A7E" w14:textId="25C04793" w:rsidR="0026686C" w:rsidRDefault="00145BFE" w:rsidP="00A421F9">
            <w:pPr>
              <w:ind w:firstLine="0"/>
            </w:pPr>
            <w:r>
              <w:t>Post Creation</w:t>
            </w:r>
          </w:p>
        </w:tc>
        <w:tc>
          <w:tcPr>
            <w:tcW w:w="1146" w:type="dxa"/>
          </w:tcPr>
          <w:p w14:paraId="2D465571" w14:textId="24029556" w:rsidR="0026686C" w:rsidRDefault="000F5D82" w:rsidP="00A421F9">
            <w:pPr>
              <w:ind w:firstLine="0"/>
            </w:pPr>
            <w:r>
              <w:t>Matt</w:t>
            </w:r>
          </w:p>
        </w:tc>
        <w:tc>
          <w:tcPr>
            <w:tcW w:w="1056" w:type="dxa"/>
          </w:tcPr>
          <w:p w14:paraId="15607925" w14:textId="77777777" w:rsidR="0026686C" w:rsidRDefault="000F5D82" w:rsidP="00A421F9">
            <w:pPr>
              <w:ind w:firstLine="0"/>
            </w:pPr>
            <w:r>
              <w:t xml:space="preserve">Oct 30, </w:t>
            </w:r>
          </w:p>
          <w:p w14:paraId="7E489894" w14:textId="20B15A8C" w:rsidR="000F5D82" w:rsidRDefault="000F5D82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42125F60" w14:textId="465DC051" w:rsidR="0026686C" w:rsidRDefault="000F5D82" w:rsidP="00A421F9">
            <w:pPr>
              <w:ind w:firstLine="0"/>
            </w:pPr>
            <w:r>
              <w:t>Complete</w:t>
            </w:r>
          </w:p>
        </w:tc>
      </w:tr>
      <w:tr w:rsidR="00E416BD" w14:paraId="12A8CE84" w14:textId="77777777" w:rsidTr="003E19DA">
        <w:tc>
          <w:tcPr>
            <w:tcW w:w="613" w:type="dxa"/>
          </w:tcPr>
          <w:p w14:paraId="4F652E16" w14:textId="21F7E479" w:rsidR="0026686C" w:rsidRDefault="0026686C" w:rsidP="00A421F9">
            <w:pPr>
              <w:ind w:firstLine="0"/>
            </w:pPr>
            <w:r>
              <w:t>11</w:t>
            </w:r>
          </w:p>
        </w:tc>
        <w:tc>
          <w:tcPr>
            <w:tcW w:w="1682" w:type="dxa"/>
          </w:tcPr>
          <w:p w14:paraId="77A5D17D" w14:textId="0C105D5B" w:rsidR="0026686C" w:rsidRDefault="0080189E" w:rsidP="0080189E">
            <w:pPr>
              <w:ind w:firstLine="0"/>
            </w:pPr>
            <w:r>
              <w:t>Test Post Details</w:t>
            </w:r>
          </w:p>
        </w:tc>
        <w:tc>
          <w:tcPr>
            <w:tcW w:w="2192" w:type="dxa"/>
          </w:tcPr>
          <w:p w14:paraId="2F629DE6" w14:textId="120894D7" w:rsidR="0026686C" w:rsidRDefault="0080189E" w:rsidP="00A421F9">
            <w:pPr>
              <w:ind w:firstLine="0"/>
            </w:pPr>
            <w:r>
              <w:t xml:space="preserve">Test that a user can add the details (title, desc, image, tag) to a post. </w:t>
            </w:r>
          </w:p>
        </w:tc>
        <w:tc>
          <w:tcPr>
            <w:tcW w:w="1552" w:type="dxa"/>
          </w:tcPr>
          <w:p w14:paraId="75505333" w14:textId="5B5DFB46" w:rsidR="0026686C" w:rsidRDefault="0080189E" w:rsidP="00A421F9">
            <w:pPr>
              <w:ind w:firstLine="0"/>
            </w:pPr>
            <w:r>
              <w:t>Post Details</w:t>
            </w:r>
          </w:p>
        </w:tc>
        <w:tc>
          <w:tcPr>
            <w:tcW w:w="1146" w:type="dxa"/>
          </w:tcPr>
          <w:p w14:paraId="2594B2C8" w14:textId="4268B3A6" w:rsidR="0026686C" w:rsidRDefault="000F5D82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374188AD" w14:textId="77777777" w:rsidR="0026686C" w:rsidRDefault="000F5D82" w:rsidP="00A421F9">
            <w:pPr>
              <w:ind w:firstLine="0"/>
            </w:pPr>
            <w:r>
              <w:t xml:space="preserve">Oct 16, </w:t>
            </w:r>
          </w:p>
          <w:p w14:paraId="549B61D2" w14:textId="7A24E9EB" w:rsidR="000F5D82" w:rsidRDefault="000F5D82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680493D9" w14:textId="1CC24793" w:rsidR="0026686C" w:rsidRDefault="000F5D82" w:rsidP="00A421F9">
            <w:pPr>
              <w:ind w:firstLine="0"/>
            </w:pPr>
            <w:r>
              <w:t>Complete</w:t>
            </w:r>
          </w:p>
        </w:tc>
      </w:tr>
      <w:tr w:rsidR="00E416BD" w14:paraId="0F42CE8A" w14:textId="77777777" w:rsidTr="003E19DA">
        <w:tc>
          <w:tcPr>
            <w:tcW w:w="613" w:type="dxa"/>
          </w:tcPr>
          <w:p w14:paraId="710759E5" w14:textId="57882F18" w:rsidR="0026686C" w:rsidRDefault="0026686C" w:rsidP="00A421F9">
            <w:pPr>
              <w:ind w:firstLine="0"/>
            </w:pPr>
            <w:r>
              <w:lastRenderedPageBreak/>
              <w:t>12</w:t>
            </w:r>
          </w:p>
        </w:tc>
        <w:tc>
          <w:tcPr>
            <w:tcW w:w="1682" w:type="dxa"/>
          </w:tcPr>
          <w:p w14:paraId="42108C05" w14:textId="477C0580" w:rsidR="0026686C" w:rsidRDefault="0080189E" w:rsidP="00A421F9">
            <w:pPr>
              <w:ind w:firstLine="0"/>
            </w:pPr>
            <w:r>
              <w:t>Test Non-null Post Details</w:t>
            </w:r>
          </w:p>
        </w:tc>
        <w:tc>
          <w:tcPr>
            <w:tcW w:w="2192" w:type="dxa"/>
          </w:tcPr>
          <w:p w14:paraId="0FD86FF7" w14:textId="4D4A5313" w:rsidR="0026686C" w:rsidRDefault="0080189E" w:rsidP="00A421F9">
            <w:pPr>
              <w:ind w:firstLine="0"/>
            </w:pPr>
            <w:r>
              <w:t xml:space="preserve">Test that the user cannot add null values for Post details. </w:t>
            </w:r>
          </w:p>
        </w:tc>
        <w:tc>
          <w:tcPr>
            <w:tcW w:w="1552" w:type="dxa"/>
          </w:tcPr>
          <w:p w14:paraId="7D4C0987" w14:textId="08A62B0E" w:rsidR="0026686C" w:rsidRDefault="0080189E" w:rsidP="00A421F9">
            <w:pPr>
              <w:ind w:firstLine="0"/>
            </w:pPr>
            <w:r>
              <w:t>Non-null Post Details</w:t>
            </w:r>
          </w:p>
        </w:tc>
        <w:tc>
          <w:tcPr>
            <w:tcW w:w="1146" w:type="dxa"/>
          </w:tcPr>
          <w:p w14:paraId="69168616" w14:textId="5C26541C" w:rsidR="0026686C" w:rsidRDefault="000F5D82" w:rsidP="00A421F9">
            <w:pPr>
              <w:ind w:firstLine="0"/>
            </w:pPr>
            <w:r>
              <w:t>Matt</w:t>
            </w:r>
          </w:p>
        </w:tc>
        <w:tc>
          <w:tcPr>
            <w:tcW w:w="1056" w:type="dxa"/>
          </w:tcPr>
          <w:p w14:paraId="4BEA7938" w14:textId="24A1CB2B" w:rsidR="0026686C" w:rsidRDefault="000F5D82" w:rsidP="00A421F9">
            <w:pPr>
              <w:ind w:firstLine="0"/>
            </w:pPr>
            <w:r>
              <w:t xml:space="preserve">Oct 30, </w:t>
            </w:r>
          </w:p>
          <w:p w14:paraId="2022F88C" w14:textId="0D554DC5" w:rsidR="000F5D82" w:rsidRDefault="000F5D82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78A5E4AE" w14:textId="513C83E5" w:rsidR="0026686C" w:rsidRDefault="000F5D82" w:rsidP="00A421F9">
            <w:pPr>
              <w:ind w:firstLine="0"/>
            </w:pPr>
            <w:r>
              <w:t>Complete</w:t>
            </w:r>
          </w:p>
        </w:tc>
      </w:tr>
      <w:tr w:rsidR="00E416BD" w14:paraId="7D731D5E" w14:textId="77777777" w:rsidTr="003E19DA">
        <w:tc>
          <w:tcPr>
            <w:tcW w:w="613" w:type="dxa"/>
          </w:tcPr>
          <w:p w14:paraId="10FA4A32" w14:textId="2DF90274" w:rsidR="0026686C" w:rsidRDefault="0026686C" w:rsidP="00A421F9">
            <w:pPr>
              <w:ind w:firstLine="0"/>
            </w:pPr>
            <w:r>
              <w:t>13</w:t>
            </w:r>
          </w:p>
        </w:tc>
        <w:tc>
          <w:tcPr>
            <w:tcW w:w="1682" w:type="dxa"/>
          </w:tcPr>
          <w:p w14:paraId="6CFD0D45" w14:textId="0225C67A" w:rsidR="0026686C" w:rsidRDefault="00EE22EB" w:rsidP="00A421F9">
            <w:pPr>
              <w:ind w:firstLine="0"/>
            </w:pPr>
            <w:r>
              <w:t>Test Search Bar Input</w:t>
            </w:r>
          </w:p>
        </w:tc>
        <w:tc>
          <w:tcPr>
            <w:tcW w:w="2192" w:type="dxa"/>
          </w:tcPr>
          <w:p w14:paraId="42F2F73E" w14:textId="64252525" w:rsidR="0026686C" w:rsidRDefault="00EE22EB" w:rsidP="00A421F9">
            <w:pPr>
              <w:ind w:firstLine="0"/>
            </w:pPr>
            <w:r>
              <w:t xml:space="preserve">Test the search bar on the search page to allow input. </w:t>
            </w:r>
          </w:p>
        </w:tc>
        <w:tc>
          <w:tcPr>
            <w:tcW w:w="1552" w:type="dxa"/>
          </w:tcPr>
          <w:p w14:paraId="7E03E401" w14:textId="6A7402BF" w:rsidR="0026686C" w:rsidRDefault="00EE22EB" w:rsidP="00A421F9">
            <w:pPr>
              <w:ind w:firstLine="0"/>
            </w:pPr>
            <w:r>
              <w:t>Search Bar Input</w:t>
            </w:r>
          </w:p>
        </w:tc>
        <w:tc>
          <w:tcPr>
            <w:tcW w:w="1146" w:type="dxa"/>
          </w:tcPr>
          <w:p w14:paraId="764EFC70" w14:textId="2C830D1E" w:rsidR="0026686C" w:rsidRDefault="000F5D82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057F73B1" w14:textId="77777777" w:rsidR="0026686C" w:rsidRDefault="000F5D82" w:rsidP="00A421F9">
            <w:pPr>
              <w:ind w:firstLine="0"/>
            </w:pPr>
            <w:r>
              <w:t xml:space="preserve">Nov 7, </w:t>
            </w:r>
          </w:p>
          <w:p w14:paraId="4F373B1D" w14:textId="7262F5CE" w:rsidR="000F5D82" w:rsidRDefault="000F5D82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14E3AD11" w14:textId="6ADCC71A" w:rsidR="0026686C" w:rsidRDefault="000F5D82" w:rsidP="00A421F9">
            <w:pPr>
              <w:ind w:firstLine="0"/>
            </w:pPr>
            <w:r>
              <w:t>Complete</w:t>
            </w:r>
          </w:p>
        </w:tc>
      </w:tr>
      <w:tr w:rsidR="00E416BD" w14:paraId="11C74EA7" w14:textId="77777777" w:rsidTr="003E19DA">
        <w:tc>
          <w:tcPr>
            <w:tcW w:w="613" w:type="dxa"/>
          </w:tcPr>
          <w:p w14:paraId="443AA831" w14:textId="5EF22F98" w:rsidR="0026686C" w:rsidRDefault="0026686C" w:rsidP="00A421F9">
            <w:pPr>
              <w:ind w:firstLine="0"/>
            </w:pPr>
            <w:r>
              <w:t>14</w:t>
            </w:r>
          </w:p>
        </w:tc>
        <w:tc>
          <w:tcPr>
            <w:tcW w:w="1682" w:type="dxa"/>
          </w:tcPr>
          <w:p w14:paraId="1953422F" w14:textId="31E8712C" w:rsidR="0026686C" w:rsidRDefault="00EE22EB" w:rsidP="00A421F9">
            <w:pPr>
              <w:ind w:firstLine="0"/>
            </w:pPr>
            <w:r>
              <w:t>Test Search Bar Dropdown</w:t>
            </w:r>
          </w:p>
        </w:tc>
        <w:tc>
          <w:tcPr>
            <w:tcW w:w="2192" w:type="dxa"/>
          </w:tcPr>
          <w:p w14:paraId="2A1ECB82" w14:textId="7CE08670" w:rsidR="0026686C" w:rsidRDefault="00EE22EB" w:rsidP="00A421F9">
            <w:pPr>
              <w:ind w:firstLine="0"/>
            </w:pPr>
            <w:r>
              <w:t>Test the dropdown connected to the searchbar to select search categories (User, Title, Tag)</w:t>
            </w:r>
          </w:p>
        </w:tc>
        <w:tc>
          <w:tcPr>
            <w:tcW w:w="1552" w:type="dxa"/>
          </w:tcPr>
          <w:p w14:paraId="7A720A2C" w14:textId="03B8EFD6" w:rsidR="0026686C" w:rsidRDefault="00EE22EB" w:rsidP="00A421F9">
            <w:pPr>
              <w:ind w:firstLine="0"/>
            </w:pPr>
            <w:r>
              <w:t>Search Bar Dropdown</w:t>
            </w:r>
          </w:p>
        </w:tc>
        <w:tc>
          <w:tcPr>
            <w:tcW w:w="1146" w:type="dxa"/>
          </w:tcPr>
          <w:p w14:paraId="03FD32EC" w14:textId="58EB6FDF" w:rsidR="0026686C" w:rsidRDefault="000F5D82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04D2D430" w14:textId="77777777" w:rsidR="0026686C" w:rsidRDefault="000F5D82" w:rsidP="00A421F9">
            <w:pPr>
              <w:ind w:firstLine="0"/>
            </w:pPr>
            <w:r>
              <w:t xml:space="preserve">Nov 7, </w:t>
            </w:r>
          </w:p>
          <w:p w14:paraId="239741CE" w14:textId="7CFC5349" w:rsidR="000F5D82" w:rsidRDefault="000F5D82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7CC44CE8" w14:textId="75F7B7A2" w:rsidR="0026686C" w:rsidRDefault="000F5D82" w:rsidP="00A421F9">
            <w:pPr>
              <w:ind w:firstLine="0"/>
            </w:pPr>
            <w:r>
              <w:t>Complete</w:t>
            </w:r>
          </w:p>
        </w:tc>
      </w:tr>
      <w:tr w:rsidR="00E416BD" w14:paraId="09A51B74" w14:textId="77777777" w:rsidTr="003E19DA">
        <w:tc>
          <w:tcPr>
            <w:tcW w:w="613" w:type="dxa"/>
          </w:tcPr>
          <w:p w14:paraId="26212593" w14:textId="2F32C1E9" w:rsidR="0026686C" w:rsidRDefault="0026686C" w:rsidP="00A421F9">
            <w:pPr>
              <w:ind w:firstLine="0"/>
            </w:pPr>
            <w:r>
              <w:t>15</w:t>
            </w:r>
          </w:p>
        </w:tc>
        <w:tc>
          <w:tcPr>
            <w:tcW w:w="1682" w:type="dxa"/>
          </w:tcPr>
          <w:p w14:paraId="60AB4820" w14:textId="7BDB0E7A" w:rsidR="0026686C" w:rsidRDefault="00EE22EB" w:rsidP="00A421F9">
            <w:pPr>
              <w:ind w:firstLine="0"/>
            </w:pPr>
            <w:r>
              <w:t>Test Search Bar Success</w:t>
            </w:r>
          </w:p>
        </w:tc>
        <w:tc>
          <w:tcPr>
            <w:tcW w:w="2192" w:type="dxa"/>
          </w:tcPr>
          <w:p w14:paraId="25FAD7A8" w14:textId="731761C2" w:rsidR="0026686C" w:rsidRDefault="00EE22EB" w:rsidP="00A421F9">
            <w:pPr>
              <w:ind w:firstLine="0"/>
            </w:pPr>
            <w:r>
              <w:t xml:space="preserve">Test the search bar’s submission and ability to query the database properly and show posts matching the filter. </w:t>
            </w:r>
          </w:p>
        </w:tc>
        <w:tc>
          <w:tcPr>
            <w:tcW w:w="1552" w:type="dxa"/>
          </w:tcPr>
          <w:p w14:paraId="23300E51" w14:textId="26849DD9" w:rsidR="0026686C" w:rsidRDefault="00EE22EB" w:rsidP="00A421F9">
            <w:pPr>
              <w:ind w:firstLine="0"/>
            </w:pPr>
            <w:r>
              <w:t>Search Bar Success</w:t>
            </w:r>
          </w:p>
        </w:tc>
        <w:tc>
          <w:tcPr>
            <w:tcW w:w="1146" w:type="dxa"/>
          </w:tcPr>
          <w:p w14:paraId="05A1FB71" w14:textId="1774C9B3" w:rsidR="0026686C" w:rsidRDefault="000F5D82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7A329CBC" w14:textId="77777777" w:rsidR="0026686C" w:rsidRDefault="000F5D82" w:rsidP="00A421F9">
            <w:pPr>
              <w:ind w:firstLine="0"/>
            </w:pPr>
            <w:r>
              <w:t xml:space="preserve">Nov 7, </w:t>
            </w:r>
          </w:p>
          <w:p w14:paraId="3237D280" w14:textId="6C332425" w:rsidR="000F5D82" w:rsidRDefault="000F5D82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22935809" w14:textId="7F4E7211" w:rsidR="0026686C" w:rsidRDefault="000F5D82" w:rsidP="00A421F9">
            <w:pPr>
              <w:ind w:firstLine="0"/>
            </w:pPr>
            <w:r>
              <w:t>Complete</w:t>
            </w:r>
          </w:p>
        </w:tc>
      </w:tr>
      <w:tr w:rsidR="00E416BD" w14:paraId="582EE549" w14:textId="77777777" w:rsidTr="003E19DA">
        <w:tc>
          <w:tcPr>
            <w:tcW w:w="613" w:type="dxa"/>
          </w:tcPr>
          <w:p w14:paraId="1E1ADDE0" w14:textId="15BD8831" w:rsidR="0026686C" w:rsidRDefault="0026686C" w:rsidP="00A421F9">
            <w:pPr>
              <w:ind w:firstLine="0"/>
            </w:pPr>
            <w:r>
              <w:t>16</w:t>
            </w:r>
          </w:p>
        </w:tc>
        <w:tc>
          <w:tcPr>
            <w:tcW w:w="1682" w:type="dxa"/>
          </w:tcPr>
          <w:p w14:paraId="07BE9EB7" w14:textId="282152F2" w:rsidR="0026686C" w:rsidRDefault="007417DF" w:rsidP="00A421F9">
            <w:pPr>
              <w:ind w:firstLine="0"/>
            </w:pPr>
            <w:r>
              <w:t>Test User Page</w:t>
            </w:r>
          </w:p>
        </w:tc>
        <w:tc>
          <w:tcPr>
            <w:tcW w:w="2192" w:type="dxa"/>
          </w:tcPr>
          <w:p w14:paraId="36DB78C5" w14:textId="711260F0" w:rsidR="0026686C" w:rsidRDefault="007417DF" w:rsidP="00A421F9">
            <w:pPr>
              <w:ind w:firstLine="0"/>
            </w:pPr>
            <w:r>
              <w:t>Test the accessibility of the user page</w:t>
            </w:r>
            <w:r w:rsidR="00ED734A">
              <w:t xml:space="preserve">. </w:t>
            </w:r>
          </w:p>
        </w:tc>
        <w:tc>
          <w:tcPr>
            <w:tcW w:w="1552" w:type="dxa"/>
          </w:tcPr>
          <w:p w14:paraId="1CB4F071" w14:textId="77371AF0" w:rsidR="0026686C" w:rsidRDefault="00ED734A" w:rsidP="00A421F9">
            <w:pPr>
              <w:ind w:firstLine="0"/>
            </w:pPr>
            <w:r>
              <w:t>User Page</w:t>
            </w:r>
          </w:p>
        </w:tc>
        <w:tc>
          <w:tcPr>
            <w:tcW w:w="1146" w:type="dxa"/>
          </w:tcPr>
          <w:p w14:paraId="6478CE7A" w14:textId="6592448E" w:rsidR="0026686C" w:rsidRDefault="000F5D82" w:rsidP="00A421F9">
            <w:pPr>
              <w:ind w:firstLine="0"/>
            </w:pPr>
            <w:r>
              <w:t>Matt</w:t>
            </w:r>
          </w:p>
        </w:tc>
        <w:tc>
          <w:tcPr>
            <w:tcW w:w="1056" w:type="dxa"/>
          </w:tcPr>
          <w:p w14:paraId="57359175" w14:textId="77777777" w:rsidR="0026686C" w:rsidRDefault="000F5D82" w:rsidP="00A421F9">
            <w:pPr>
              <w:ind w:firstLine="0"/>
            </w:pPr>
            <w:r>
              <w:t xml:space="preserve">Oct 9, </w:t>
            </w:r>
          </w:p>
          <w:p w14:paraId="09961DB4" w14:textId="245116FA" w:rsidR="000F5D82" w:rsidRDefault="000F5D82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5EFE2DC6" w14:textId="52369FBF" w:rsidR="0026686C" w:rsidRDefault="000F5D82" w:rsidP="00A421F9">
            <w:pPr>
              <w:ind w:firstLine="0"/>
            </w:pPr>
            <w:r>
              <w:t>Complete</w:t>
            </w:r>
          </w:p>
        </w:tc>
      </w:tr>
      <w:tr w:rsidR="00E416BD" w14:paraId="72D3787D" w14:textId="77777777" w:rsidTr="003E19DA">
        <w:tc>
          <w:tcPr>
            <w:tcW w:w="613" w:type="dxa"/>
          </w:tcPr>
          <w:p w14:paraId="1A1F11FD" w14:textId="63D729D7" w:rsidR="0026686C" w:rsidRDefault="0026686C" w:rsidP="00A421F9">
            <w:pPr>
              <w:ind w:firstLine="0"/>
            </w:pPr>
            <w:r>
              <w:t>17</w:t>
            </w:r>
          </w:p>
        </w:tc>
        <w:tc>
          <w:tcPr>
            <w:tcW w:w="1682" w:type="dxa"/>
          </w:tcPr>
          <w:p w14:paraId="3501E30A" w14:textId="790A4DAA" w:rsidR="0026686C" w:rsidRDefault="00ED734A" w:rsidP="00A421F9">
            <w:pPr>
              <w:ind w:firstLine="0"/>
            </w:pPr>
            <w:r>
              <w:t>Test User Page Posts</w:t>
            </w:r>
          </w:p>
        </w:tc>
        <w:tc>
          <w:tcPr>
            <w:tcW w:w="2192" w:type="dxa"/>
          </w:tcPr>
          <w:p w14:paraId="246FBF17" w14:textId="7C679432" w:rsidR="0026686C" w:rsidRDefault="00ED734A" w:rsidP="00A421F9">
            <w:pPr>
              <w:ind w:firstLine="0"/>
            </w:pPr>
            <w:r>
              <w:t xml:space="preserve">Test that the User page properly show’s the User’s posts in chronological (newest-oldest) order. </w:t>
            </w:r>
          </w:p>
        </w:tc>
        <w:tc>
          <w:tcPr>
            <w:tcW w:w="1552" w:type="dxa"/>
          </w:tcPr>
          <w:p w14:paraId="6E02A1A1" w14:textId="2852990A" w:rsidR="0026686C" w:rsidRDefault="00ED734A" w:rsidP="00A421F9">
            <w:pPr>
              <w:ind w:firstLine="0"/>
            </w:pPr>
            <w:r>
              <w:t>User Page Posts</w:t>
            </w:r>
          </w:p>
        </w:tc>
        <w:tc>
          <w:tcPr>
            <w:tcW w:w="1146" w:type="dxa"/>
          </w:tcPr>
          <w:p w14:paraId="75FF9A3E" w14:textId="606B0690" w:rsidR="0026686C" w:rsidRDefault="008C7470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2F668325" w14:textId="77777777" w:rsidR="0026686C" w:rsidRDefault="008C7470" w:rsidP="00A421F9">
            <w:pPr>
              <w:ind w:firstLine="0"/>
            </w:pPr>
            <w:r>
              <w:t>Nov 7,</w:t>
            </w:r>
          </w:p>
          <w:p w14:paraId="69CD26FF" w14:textId="47977FA4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7E5DE2D1" w14:textId="5B3FBEEC" w:rsidR="0026686C" w:rsidRDefault="008C7470" w:rsidP="00A421F9">
            <w:pPr>
              <w:ind w:firstLine="0"/>
            </w:pPr>
            <w:r>
              <w:t>Complete</w:t>
            </w:r>
          </w:p>
        </w:tc>
      </w:tr>
      <w:tr w:rsidR="00E416BD" w14:paraId="34AF9CFF" w14:textId="77777777" w:rsidTr="003E19DA">
        <w:tc>
          <w:tcPr>
            <w:tcW w:w="613" w:type="dxa"/>
          </w:tcPr>
          <w:p w14:paraId="08A14BAF" w14:textId="231E3869" w:rsidR="00B3346A" w:rsidRDefault="00B3346A" w:rsidP="00A421F9">
            <w:pPr>
              <w:ind w:firstLine="0"/>
            </w:pPr>
            <w:r>
              <w:t>18</w:t>
            </w:r>
          </w:p>
        </w:tc>
        <w:tc>
          <w:tcPr>
            <w:tcW w:w="1682" w:type="dxa"/>
          </w:tcPr>
          <w:p w14:paraId="2EE13292" w14:textId="1E0FB5A3" w:rsidR="00B3346A" w:rsidRDefault="00ED734A" w:rsidP="00A421F9">
            <w:pPr>
              <w:ind w:firstLine="0"/>
            </w:pPr>
            <w:r>
              <w:t xml:space="preserve">Test User </w:t>
            </w:r>
            <w:r w:rsidR="000F5D82">
              <w:t xml:space="preserve">-Public </w:t>
            </w:r>
            <w:r>
              <w:t>Page Follow Button</w:t>
            </w:r>
          </w:p>
        </w:tc>
        <w:tc>
          <w:tcPr>
            <w:tcW w:w="2192" w:type="dxa"/>
          </w:tcPr>
          <w:p w14:paraId="105DD525" w14:textId="287F9266" w:rsidR="00B3346A" w:rsidRDefault="00ED734A" w:rsidP="00A421F9">
            <w:pPr>
              <w:ind w:firstLine="0"/>
            </w:pPr>
            <w:r>
              <w:t>The User</w:t>
            </w:r>
            <w:r w:rsidR="000F5D82">
              <w:t xml:space="preserve">-Public </w:t>
            </w:r>
            <w:r>
              <w:t xml:space="preserve"> page will contain a “Follow” button that will be clickable.</w:t>
            </w:r>
          </w:p>
        </w:tc>
        <w:tc>
          <w:tcPr>
            <w:tcW w:w="1552" w:type="dxa"/>
          </w:tcPr>
          <w:p w14:paraId="7AC6B891" w14:textId="79E94262" w:rsidR="00B3346A" w:rsidRDefault="00ED734A" w:rsidP="00A421F9">
            <w:pPr>
              <w:ind w:firstLine="0"/>
            </w:pPr>
            <w:r>
              <w:t>User</w:t>
            </w:r>
            <w:r w:rsidR="000F5D82">
              <w:t>-Public</w:t>
            </w:r>
            <w:r>
              <w:t xml:space="preserve"> Page Follow Button</w:t>
            </w:r>
          </w:p>
        </w:tc>
        <w:tc>
          <w:tcPr>
            <w:tcW w:w="1146" w:type="dxa"/>
          </w:tcPr>
          <w:p w14:paraId="34A3817F" w14:textId="4B58BDA6" w:rsidR="00B3346A" w:rsidRDefault="008C7470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00C69BE0" w14:textId="5B216AC3" w:rsidR="00B3346A" w:rsidRDefault="008C7470" w:rsidP="00A421F9">
            <w:pPr>
              <w:ind w:firstLine="0"/>
            </w:pPr>
            <w:r>
              <w:t>Nov 12,</w:t>
            </w:r>
          </w:p>
          <w:p w14:paraId="7FABB17C" w14:textId="7AEFE460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78C4E5C5" w14:textId="1D42FF3B" w:rsidR="00B3346A" w:rsidRDefault="008C7470" w:rsidP="00A421F9">
            <w:pPr>
              <w:ind w:firstLine="0"/>
            </w:pPr>
            <w:r>
              <w:t>Complete</w:t>
            </w:r>
          </w:p>
        </w:tc>
      </w:tr>
      <w:tr w:rsidR="000F5D82" w14:paraId="478049CA" w14:textId="77777777" w:rsidTr="003E19DA">
        <w:tc>
          <w:tcPr>
            <w:tcW w:w="613" w:type="dxa"/>
          </w:tcPr>
          <w:p w14:paraId="3DE41B63" w14:textId="3BAE886C" w:rsidR="000F5D82" w:rsidRDefault="000F5D82" w:rsidP="00A421F9">
            <w:pPr>
              <w:ind w:firstLine="0"/>
            </w:pPr>
            <w:r>
              <w:t>19</w:t>
            </w:r>
          </w:p>
        </w:tc>
        <w:tc>
          <w:tcPr>
            <w:tcW w:w="1682" w:type="dxa"/>
          </w:tcPr>
          <w:p w14:paraId="72FB7330" w14:textId="40BAE543" w:rsidR="000F5D82" w:rsidRDefault="000F5D82" w:rsidP="00A421F9">
            <w:pPr>
              <w:ind w:firstLine="0"/>
            </w:pPr>
            <w:r>
              <w:t>Test User-Public Correct User</w:t>
            </w:r>
          </w:p>
        </w:tc>
        <w:tc>
          <w:tcPr>
            <w:tcW w:w="2192" w:type="dxa"/>
          </w:tcPr>
          <w:p w14:paraId="337EEA8E" w14:textId="0D2B57C9" w:rsidR="000F5D82" w:rsidRDefault="000F5D82" w:rsidP="00A421F9">
            <w:pPr>
              <w:ind w:firstLine="0"/>
            </w:pPr>
            <w:r>
              <w:t>Test the User-Public page shows the correct user and posts</w:t>
            </w:r>
          </w:p>
        </w:tc>
        <w:tc>
          <w:tcPr>
            <w:tcW w:w="1552" w:type="dxa"/>
          </w:tcPr>
          <w:p w14:paraId="26F915A4" w14:textId="254F84C5" w:rsidR="000F5D82" w:rsidRDefault="000F5D82" w:rsidP="00A421F9">
            <w:pPr>
              <w:ind w:firstLine="0"/>
            </w:pPr>
            <w:r>
              <w:t>User-Public Correct User</w:t>
            </w:r>
          </w:p>
        </w:tc>
        <w:tc>
          <w:tcPr>
            <w:tcW w:w="1146" w:type="dxa"/>
          </w:tcPr>
          <w:p w14:paraId="3CBFF611" w14:textId="66D361E3" w:rsidR="000F5D82" w:rsidRDefault="008C7470" w:rsidP="00A421F9">
            <w:pPr>
              <w:ind w:firstLine="0"/>
            </w:pPr>
            <w:r>
              <w:t>Matt</w:t>
            </w:r>
          </w:p>
        </w:tc>
        <w:tc>
          <w:tcPr>
            <w:tcW w:w="1056" w:type="dxa"/>
          </w:tcPr>
          <w:p w14:paraId="0F9207C0" w14:textId="77777777" w:rsidR="000F5D82" w:rsidRDefault="008C7470" w:rsidP="00A421F9">
            <w:pPr>
              <w:ind w:firstLine="0"/>
            </w:pPr>
            <w:r>
              <w:t>Oct 30,</w:t>
            </w:r>
          </w:p>
          <w:p w14:paraId="2B4FBA93" w14:textId="6AAC030E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2CB56F6C" w14:textId="2BBA9215" w:rsidR="000F5D82" w:rsidRDefault="008C7470" w:rsidP="00A421F9">
            <w:pPr>
              <w:ind w:firstLine="0"/>
            </w:pPr>
            <w:r>
              <w:t>Complete</w:t>
            </w:r>
          </w:p>
        </w:tc>
      </w:tr>
      <w:tr w:rsidR="000F5D82" w14:paraId="0D25CD61" w14:textId="77777777" w:rsidTr="003E19DA">
        <w:tc>
          <w:tcPr>
            <w:tcW w:w="613" w:type="dxa"/>
          </w:tcPr>
          <w:p w14:paraId="4A84ADB4" w14:textId="7D4426A6" w:rsidR="000F5D82" w:rsidRDefault="000F5D82" w:rsidP="00A421F9">
            <w:pPr>
              <w:ind w:firstLine="0"/>
            </w:pPr>
            <w:r>
              <w:t>20</w:t>
            </w:r>
          </w:p>
        </w:tc>
        <w:tc>
          <w:tcPr>
            <w:tcW w:w="1682" w:type="dxa"/>
          </w:tcPr>
          <w:p w14:paraId="5F08ADF4" w14:textId="27053C2E" w:rsidR="000F5D82" w:rsidRDefault="008C7470" w:rsidP="00A421F9">
            <w:pPr>
              <w:ind w:firstLine="0"/>
            </w:pPr>
            <w:r>
              <w:t>Test User-Public User Posts</w:t>
            </w:r>
          </w:p>
        </w:tc>
        <w:tc>
          <w:tcPr>
            <w:tcW w:w="2192" w:type="dxa"/>
          </w:tcPr>
          <w:p w14:paraId="6B064221" w14:textId="0CB363A4" w:rsidR="000F5D82" w:rsidRDefault="008C7470" w:rsidP="00A421F9">
            <w:pPr>
              <w:ind w:firstLine="0"/>
            </w:pPr>
            <w:r>
              <w:t>Test the User-Public page shows all user Posts (not hidden)</w:t>
            </w:r>
          </w:p>
        </w:tc>
        <w:tc>
          <w:tcPr>
            <w:tcW w:w="1552" w:type="dxa"/>
          </w:tcPr>
          <w:p w14:paraId="6A23D9AE" w14:textId="56559B2B" w:rsidR="000F5D82" w:rsidRDefault="008C7470" w:rsidP="00A421F9">
            <w:pPr>
              <w:ind w:firstLine="0"/>
            </w:pPr>
            <w:r>
              <w:t>User-Public Posts</w:t>
            </w:r>
          </w:p>
        </w:tc>
        <w:tc>
          <w:tcPr>
            <w:tcW w:w="1146" w:type="dxa"/>
          </w:tcPr>
          <w:p w14:paraId="7C62E56A" w14:textId="146432B6" w:rsidR="000F5D82" w:rsidRDefault="008C7470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57F6DA4F" w14:textId="77777777" w:rsidR="000F5D82" w:rsidRDefault="008C7470" w:rsidP="00A421F9">
            <w:pPr>
              <w:ind w:firstLine="0"/>
            </w:pPr>
            <w:r>
              <w:t xml:space="preserve">Nov 12, </w:t>
            </w:r>
          </w:p>
          <w:p w14:paraId="79080159" w14:textId="7C2C6751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4328BEA0" w14:textId="6E6808D6" w:rsidR="000F5D82" w:rsidRDefault="008C7470" w:rsidP="00A421F9">
            <w:pPr>
              <w:ind w:firstLine="0"/>
            </w:pPr>
            <w:r>
              <w:t>Complete</w:t>
            </w:r>
          </w:p>
        </w:tc>
      </w:tr>
      <w:tr w:rsidR="00E416BD" w14:paraId="4D1BA828" w14:textId="77777777" w:rsidTr="003E19DA">
        <w:tc>
          <w:tcPr>
            <w:tcW w:w="613" w:type="dxa"/>
          </w:tcPr>
          <w:p w14:paraId="5026A1CD" w14:textId="37E0F98A" w:rsidR="00B3346A" w:rsidRDefault="008C7470" w:rsidP="00A421F9">
            <w:pPr>
              <w:ind w:firstLine="0"/>
            </w:pPr>
            <w:r>
              <w:t>21</w:t>
            </w:r>
          </w:p>
        </w:tc>
        <w:tc>
          <w:tcPr>
            <w:tcW w:w="1682" w:type="dxa"/>
          </w:tcPr>
          <w:p w14:paraId="751A1407" w14:textId="79ADD204" w:rsidR="00B3346A" w:rsidRDefault="00ED734A" w:rsidP="00A421F9">
            <w:pPr>
              <w:ind w:firstLine="0"/>
            </w:pPr>
            <w:r>
              <w:t>Test Follow Button Success</w:t>
            </w:r>
          </w:p>
        </w:tc>
        <w:tc>
          <w:tcPr>
            <w:tcW w:w="2192" w:type="dxa"/>
          </w:tcPr>
          <w:p w14:paraId="047F5997" w14:textId="5121D2F2" w:rsidR="00B3346A" w:rsidRDefault="00ED734A" w:rsidP="00A421F9">
            <w:pPr>
              <w:ind w:firstLine="0"/>
            </w:pPr>
            <w:r>
              <w:t xml:space="preserve">Test that the Button was successfully pressed and updates to show the Session User is now following the User. </w:t>
            </w:r>
          </w:p>
        </w:tc>
        <w:tc>
          <w:tcPr>
            <w:tcW w:w="1552" w:type="dxa"/>
          </w:tcPr>
          <w:p w14:paraId="249CB1E0" w14:textId="7B2EC9C1" w:rsidR="00B3346A" w:rsidRDefault="00ED734A" w:rsidP="00A421F9">
            <w:pPr>
              <w:ind w:firstLine="0"/>
            </w:pPr>
            <w:r>
              <w:t>Follow Button Success</w:t>
            </w:r>
          </w:p>
        </w:tc>
        <w:tc>
          <w:tcPr>
            <w:tcW w:w="1146" w:type="dxa"/>
          </w:tcPr>
          <w:p w14:paraId="2A60A4CF" w14:textId="1F3547C6" w:rsidR="00B3346A" w:rsidRDefault="008C7470" w:rsidP="00A421F9">
            <w:pPr>
              <w:ind w:firstLine="0"/>
            </w:pPr>
            <w:r>
              <w:t xml:space="preserve">Nas </w:t>
            </w:r>
          </w:p>
        </w:tc>
        <w:tc>
          <w:tcPr>
            <w:tcW w:w="1056" w:type="dxa"/>
          </w:tcPr>
          <w:p w14:paraId="4445FB47" w14:textId="77777777" w:rsidR="00B3346A" w:rsidRDefault="008C7470" w:rsidP="00A421F9">
            <w:pPr>
              <w:ind w:firstLine="0"/>
            </w:pPr>
            <w:r>
              <w:t xml:space="preserve">Nov 12, </w:t>
            </w:r>
          </w:p>
          <w:p w14:paraId="589F6926" w14:textId="37B8EBB0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7691A95F" w14:textId="354987F6" w:rsidR="00B3346A" w:rsidRDefault="008C7470" w:rsidP="00A421F9">
            <w:pPr>
              <w:ind w:firstLine="0"/>
            </w:pPr>
            <w:r>
              <w:t>Complete</w:t>
            </w:r>
          </w:p>
        </w:tc>
      </w:tr>
      <w:tr w:rsidR="00E416BD" w14:paraId="18C1C00E" w14:textId="77777777" w:rsidTr="003E19DA">
        <w:tc>
          <w:tcPr>
            <w:tcW w:w="613" w:type="dxa"/>
          </w:tcPr>
          <w:p w14:paraId="390EF01B" w14:textId="2BF19004" w:rsidR="00B3346A" w:rsidRDefault="00B3346A" w:rsidP="00A421F9">
            <w:pPr>
              <w:ind w:firstLine="0"/>
            </w:pPr>
            <w:r>
              <w:t>2</w:t>
            </w:r>
            <w:r w:rsidR="008C7470">
              <w:t>2</w:t>
            </w:r>
          </w:p>
        </w:tc>
        <w:tc>
          <w:tcPr>
            <w:tcW w:w="1682" w:type="dxa"/>
          </w:tcPr>
          <w:p w14:paraId="0D1E1307" w14:textId="210C609C" w:rsidR="00B3346A" w:rsidRDefault="00ED734A" w:rsidP="00A421F9">
            <w:pPr>
              <w:ind w:firstLine="0"/>
            </w:pPr>
            <w:r>
              <w:t>Test Unfollow Button Success</w:t>
            </w:r>
          </w:p>
        </w:tc>
        <w:tc>
          <w:tcPr>
            <w:tcW w:w="2192" w:type="dxa"/>
          </w:tcPr>
          <w:p w14:paraId="55CCB780" w14:textId="2A036147" w:rsidR="00B3346A" w:rsidRDefault="00ED734A" w:rsidP="00A421F9">
            <w:pPr>
              <w:ind w:firstLine="0"/>
            </w:pPr>
            <w:r>
              <w:t xml:space="preserve">Test that the Unfollow button is pressed and updates to show the Session </w:t>
            </w:r>
            <w:r>
              <w:lastRenderedPageBreak/>
              <w:t>User is no longer following the User</w:t>
            </w:r>
          </w:p>
        </w:tc>
        <w:tc>
          <w:tcPr>
            <w:tcW w:w="1552" w:type="dxa"/>
          </w:tcPr>
          <w:p w14:paraId="29A8A00A" w14:textId="7DEA5F46" w:rsidR="00B3346A" w:rsidRDefault="00ED734A" w:rsidP="00A421F9">
            <w:pPr>
              <w:ind w:firstLine="0"/>
            </w:pPr>
            <w:r>
              <w:lastRenderedPageBreak/>
              <w:t>Unfollow Button Success</w:t>
            </w:r>
          </w:p>
        </w:tc>
        <w:tc>
          <w:tcPr>
            <w:tcW w:w="1146" w:type="dxa"/>
          </w:tcPr>
          <w:p w14:paraId="451060BF" w14:textId="29BA171E" w:rsidR="00B3346A" w:rsidRDefault="008C7470" w:rsidP="00A421F9">
            <w:pPr>
              <w:ind w:firstLine="0"/>
            </w:pPr>
            <w:r>
              <w:t xml:space="preserve">Nas </w:t>
            </w:r>
          </w:p>
        </w:tc>
        <w:tc>
          <w:tcPr>
            <w:tcW w:w="1056" w:type="dxa"/>
          </w:tcPr>
          <w:p w14:paraId="08F93862" w14:textId="77777777" w:rsidR="00B3346A" w:rsidRDefault="008C7470" w:rsidP="00A421F9">
            <w:pPr>
              <w:ind w:firstLine="0"/>
            </w:pPr>
            <w:r>
              <w:t xml:space="preserve">Nov 12, </w:t>
            </w:r>
          </w:p>
          <w:p w14:paraId="205C534F" w14:textId="73E7D698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10F4C1F6" w14:textId="0305587D" w:rsidR="00B3346A" w:rsidRDefault="008C7470" w:rsidP="00A421F9">
            <w:pPr>
              <w:ind w:firstLine="0"/>
            </w:pPr>
            <w:r>
              <w:t>Complete</w:t>
            </w:r>
          </w:p>
        </w:tc>
      </w:tr>
      <w:tr w:rsidR="00E416BD" w14:paraId="1113E409" w14:textId="77777777" w:rsidTr="003E19DA">
        <w:tc>
          <w:tcPr>
            <w:tcW w:w="613" w:type="dxa"/>
          </w:tcPr>
          <w:p w14:paraId="5BF189B7" w14:textId="310A9F57" w:rsidR="00B3346A" w:rsidRDefault="00B3346A" w:rsidP="00A421F9">
            <w:pPr>
              <w:ind w:firstLine="0"/>
            </w:pPr>
            <w:r>
              <w:t>2</w:t>
            </w:r>
            <w:r w:rsidR="008C7470">
              <w:t>3</w:t>
            </w:r>
          </w:p>
        </w:tc>
        <w:tc>
          <w:tcPr>
            <w:tcW w:w="1682" w:type="dxa"/>
          </w:tcPr>
          <w:p w14:paraId="5C3D06E6" w14:textId="4DF59CFC" w:rsidR="00B3346A" w:rsidRDefault="002E217E" w:rsidP="00A421F9">
            <w:pPr>
              <w:ind w:firstLine="0"/>
            </w:pPr>
            <w:r>
              <w:t>Test Feed Page Posts</w:t>
            </w:r>
          </w:p>
        </w:tc>
        <w:tc>
          <w:tcPr>
            <w:tcW w:w="2192" w:type="dxa"/>
          </w:tcPr>
          <w:p w14:paraId="2C3E8218" w14:textId="40A16AAE" w:rsidR="00B3346A" w:rsidRDefault="002E217E" w:rsidP="00A421F9">
            <w:pPr>
              <w:ind w:firstLine="0"/>
            </w:pPr>
            <w:r>
              <w:t xml:space="preserve">Test that the Feed page properly shows Posts by followed users In reverse chronological order. </w:t>
            </w:r>
          </w:p>
        </w:tc>
        <w:tc>
          <w:tcPr>
            <w:tcW w:w="1552" w:type="dxa"/>
          </w:tcPr>
          <w:p w14:paraId="751192B4" w14:textId="7A447D5E" w:rsidR="00B3346A" w:rsidRDefault="002E217E" w:rsidP="00A421F9">
            <w:pPr>
              <w:ind w:firstLine="0"/>
            </w:pPr>
            <w:r>
              <w:t>Feed Page Posts</w:t>
            </w:r>
          </w:p>
        </w:tc>
        <w:tc>
          <w:tcPr>
            <w:tcW w:w="1146" w:type="dxa"/>
          </w:tcPr>
          <w:p w14:paraId="3E36083D" w14:textId="0251F536" w:rsidR="00B3346A" w:rsidRDefault="008C7470" w:rsidP="00A421F9">
            <w:pPr>
              <w:ind w:firstLine="0"/>
            </w:pPr>
            <w:r>
              <w:t>Matt</w:t>
            </w:r>
          </w:p>
        </w:tc>
        <w:tc>
          <w:tcPr>
            <w:tcW w:w="1056" w:type="dxa"/>
          </w:tcPr>
          <w:p w14:paraId="766ABF7D" w14:textId="77777777" w:rsidR="00B3346A" w:rsidRDefault="008C7470" w:rsidP="00A421F9">
            <w:pPr>
              <w:ind w:firstLine="0"/>
            </w:pPr>
            <w:r>
              <w:t xml:space="preserve">Nov 11, </w:t>
            </w:r>
          </w:p>
          <w:p w14:paraId="39E6E7F3" w14:textId="65A55E91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6A5D1C4F" w14:textId="423F5F79" w:rsidR="00B3346A" w:rsidRDefault="008C7470" w:rsidP="00A421F9">
            <w:pPr>
              <w:ind w:firstLine="0"/>
            </w:pPr>
            <w:r>
              <w:t>Complete</w:t>
            </w:r>
          </w:p>
        </w:tc>
      </w:tr>
      <w:tr w:rsidR="00E416BD" w14:paraId="30705EA6" w14:textId="77777777" w:rsidTr="003E19DA">
        <w:tc>
          <w:tcPr>
            <w:tcW w:w="613" w:type="dxa"/>
          </w:tcPr>
          <w:p w14:paraId="431FDEDF" w14:textId="432549C7" w:rsidR="00B3346A" w:rsidRDefault="00B3346A" w:rsidP="00A421F9">
            <w:pPr>
              <w:ind w:firstLine="0"/>
            </w:pPr>
            <w:r>
              <w:t>2</w:t>
            </w:r>
            <w:r w:rsidR="008C7470">
              <w:t>4</w:t>
            </w:r>
          </w:p>
        </w:tc>
        <w:tc>
          <w:tcPr>
            <w:tcW w:w="1682" w:type="dxa"/>
          </w:tcPr>
          <w:p w14:paraId="38B5F44B" w14:textId="57EEEBA3" w:rsidR="00B3346A" w:rsidRDefault="002E217E" w:rsidP="00A421F9">
            <w:pPr>
              <w:ind w:firstLine="0"/>
            </w:pPr>
            <w:r>
              <w:t>Test Post Interaction</w:t>
            </w:r>
          </w:p>
        </w:tc>
        <w:tc>
          <w:tcPr>
            <w:tcW w:w="2192" w:type="dxa"/>
          </w:tcPr>
          <w:p w14:paraId="3769AE93" w14:textId="7F2CE1B1" w:rsidR="00B3346A" w:rsidRDefault="002E217E" w:rsidP="00A421F9">
            <w:pPr>
              <w:ind w:firstLine="0"/>
            </w:pPr>
            <w:r>
              <w:t xml:space="preserve">Test that a user can click on a post. </w:t>
            </w:r>
          </w:p>
        </w:tc>
        <w:tc>
          <w:tcPr>
            <w:tcW w:w="1552" w:type="dxa"/>
          </w:tcPr>
          <w:p w14:paraId="6C5B0242" w14:textId="4388542D" w:rsidR="00B3346A" w:rsidRDefault="002E217E" w:rsidP="00A421F9">
            <w:pPr>
              <w:ind w:firstLine="0"/>
            </w:pPr>
            <w:r>
              <w:t>Post Interaction</w:t>
            </w:r>
          </w:p>
        </w:tc>
        <w:tc>
          <w:tcPr>
            <w:tcW w:w="1146" w:type="dxa"/>
          </w:tcPr>
          <w:p w14:paraId="7A729B67" w14:textId="0C7D4884" w:rsidR="00B3346A" w:rsidRDefault="008C7470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4B40205B" w14:textId="77777777" w:rsidR="00B3346A" w:rsidRDefault="008C7470" w:rsidP="00A421F9">
            <w:pPr>
              <w:ind w:firstLine="0"/>
            </w:pPr>
            <w:r>
              <w:t xml:space="preserve">Nov 12, </w:t>
            </w:r>
          </w:p>
          <w:p w14:paraId="19C0C152" w14:textId="26AFB5E7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12C526DB" w14:textId="2B844F9E" w:rsidR="00B3346A" w:rsidRDefault="008C7470" w:rsidP="00A421F9">
            <w:pPr>
              <w:ind w:firstLine="0"/>
            </w:pPr>
            <w:r>
              <w:t>Complete</w:t>
            </w:r>
          </w:p>
        </w:tc>
      </w:tr>
      <w:tr w:rsidR="00E416BD" w14:paraId="601EB7D2" w14:textId="77777777" w:rsidTr="003E19DA">
        <w:tc>
          <w:tcPr>
            <w:tcW w:w="613" w:type="dxa"/>
          </w:tcPr>
          <w:p w14:paraId="61EBDDE5" w14:textId="4DBF93EB" w:rsidR="00B3346A" w:rsidRDefault="00B3346A" w:rsidP="00A421F9">
            <w:pPr>
              <w:ind w:firstLine="0"/>
            </w:pPr>
            <w:r>
              <w:t>2</w:t>
            </w:r>
            <w:r w:rsidR="008C7470">
              <w:t>5</w:t>
            </w:r>
          </w:p>
        </w:tc>
        <w:tc>
          <w:tcPr>
            <w:tcW w:w="1682" w:type="dxa"/>
          </w:tcPr>
          <w:p w14:paraId="30AC80FF" w14:textId="624BEF45" w:rsidR="00B3346A" w:rsidRDefault="002E217E" w:rsidP="00A421F9">
            <w:pPr>
              <w:ind w:firstLine="0"/>
            </w:pPr>
            <w:r>
              <w:t>Test Post redirect</w:t>
            </w:r>
          </w:p>
        </w:tc>
        <w:tc>
          <w:tcPr>
            <w:tcW w:w="2192" w:type="dxa"/>
          </w:tcPr>
          <w:p w14:paraId="64DD7234" w14:textId="746BF15E" w:rsidR="00B3346A" w:rsidRDefault="002E217E" w:rsidP="00A421F9">
            <w:pPr>
              <w:ind w:firstLine="0"/>
            </w:pPr>
            <w:r>
              <w:t xml:space="preserve">Test that once the user </w:t>
            </w:r>
            <w:r w:rsidR="003E19DA">
              <w:t xml:space="preserve">clicks on a post, they are redirected to a page dedicated to that post. </w:t>
            </w:r>
          </w:p>
        </w:tc>
        <w:tc>
          <w:tcPr>
            <w:tcW w:w="1552" w:type="dxa"/>
          </w:tcPr>
          <w:p w14:paraId="1E731E3E" w14:textId="0AB20386" w:rsidR="00B3346A" w:rsidRDefault="003E19DA" w:rsidP="00A421F9">
            <w:pPr>
              <w:ind w:firstLine="0"/>
            </w:pPr>
            <w:r>
              <w:t>Post redirect</w:t>
            </w:r>
          </w:p>
        </w:tc>
        <w:tc>
          <w:tcPr>
            <w:tcW w:w="1146" w:type="dxa"/>
          </w:tcPr>
          <w:p w14:paraId="415BF2D6" w14:textId="1999935A" w:rsidR="00B3346A" w:rsidRDefault="008C7470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242F909F" w14:textId="77777777" w:rsidR="00B3346A" w:rsidRDefault="008C7470" w:rsidP="00A421F9">
            <w:pPr>
              <w:ind w:firstLine="0"/>
            </w:pPr>
            <w:r>
              <w:t xml:space="preserve">Nov 12, </w:t>
            </w:r>
          </w:p>
          <w:p w14:paraId="7F7FCC10" w14:textId="5FC75E56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64C47739" w14:textId="3F189B6B" w:rsidR="00B3346A" w:rsidRDefault="008C7470" w:rsidP="00A421F9">
            <w:pPr>
              <w:ind w:firstLine="0"/>
            </w:pPr>
            <w:r>
              <w:t>Complete</w:t>
            </w:r>
          </w:p>
        </w:tc>
      </w:tr>
      <w:tr w:rsidR="00E416BD" w14:paraId="792CF1D6" w14:textId="77777777" w:rsidTr="003E19DA">
        <w:tc>
          <w:tcPr>
            <w:tcW w:w="613" w:type="dxa"/>
          </w:tcPr>
          <w:p w14:paraId="157EE5A2" w14:textId="471674E0" w:rsidR="00B3346A" w:rsidRDefault="00B3346A" w:rsidP="00A421F9">
            <w:pPr>
              <w:ind w:firstLine="0"/>
            </w:pPr>
            <w:r>
              <w:t>2</w:t>
            </w:r>
            <w:r w:rsidR="008C7470">
              <w:t>6</w:t>
            </w:r>
          </w:p>
        </w:tc>
        <w:tc>
          <w:tcPr>
            <w:tcW w:w="1682" w:type="dxa"/>
          </w:tcPr>
          <w:p w14:paraId="403C325F" w14:textId="46FD0814" w:rsidR="00B3346A" w:rsidRDefault="003E19DA" w:rsidP="00A421F9">
            <w:pPr>
              <w:ind w:firstLine="0"/>
            </w:pPr>
            <w:r>
              <w:t>Test Post Page Details</w:t>
            </w:r>
          </w:p>
        </w:tc>
        <w:tc>
          <w:tcPr>
            <w:tcW w:w="2192" w:type="dxa"/>
          </w:tcPr>
          <w:p w14:paraId="60653B07" w14:textId="0FDA5602" w:rsidR="00B3346A" w:rsidRDefault="003E19DA" w:rsidP="00A421F9">
            <w:pPr>
              <w:ind w:firstLine="0"/>
            </w:pPr>
            <w:r>
              <w:t>Test that the Post page will show all information for the correct Post</w:t>
            </w:r>
          </w:p>
        </w:tc>
        <w:tc>
          <w:tcPr>
            <w:tcW w:w="1552" w:type="dxa"/>
          </w:tcPr>
          <w:p w14:paraId="2696778D" w14:textId="5C30A1C6" w:rsidR="00B3346A" w:rsidRDefault="003E19DA" w:rsidP="00A421F9">
            <w:pPr>
              <w:ind w:firstLine="0"/>
            </w:pPr>
            <w:r>
              <w:t>Post Page Details</w:t>
            </w:r>
          </w:p>
        </w:tc>
        <w:tc>
          <w:tcPr>
            <w:tcW w:w="1146" w:type="dxa"/>
          </w:tcPr>
          <w:p w14:paraId="7575274C" w14:textId="5F881806" w:rsidR="00B3346A" w:rsidRDefault="008C7470" w:rsidP="00A421F9">
            <w:pPr>
              <w:ind w:firstLine="0"/>
            </w:pPr>
            <w:r>
              <w:t>Matt</w:t>
            </w:r>
          </w:p>
        </w:tc>
        <w:tc>
          <w:tcPr>
            <w:tcW w:w="1056" w:type="dxa"/>
          </w:tcPr>
          <w:p w14:paraId="7EBF1394" w14:textId="77777777" w:rsidR="00B3346A" w:rsidRDefault="008C7470" w:rsidP="00A421F9">
            <w:pPr>
              <w:ind w:firstLine="0"/>
            </w:pPr>
            <w:r>
              <w:t xml:space="preserve">Oct 29, </w:t>
            </w:r>
          </w:p>
          <w:p w14:paraId="2A718EF7" w14:textId="39CD054C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6186530D" w14:textId="17D9E0B3" w:rsidR="00B3346A" w:rsidRDefault="008C7470" w:rsidP="00A421F9">
            <w:pPr>
              <w:ind w:firstLine="0"/>
            </w:pPr>
            <w:r>
              <w:t>Complete</w:t>
            </w:r>
          </w:p>
        </w:tc>
      </w:tr>
      <w:tr w:rsidR="00C76FA4" w14:paraId="0BA7B72C" w14:textId="77777777" w:rsidTr="003E19DA">
        <w:tc>
          <w:tcPr>
            <w:tcW w:w="613" w:type="dxa"/>
          </w:tcPr>
          <w:p w14:paraId="3B0536B8" w14:textId="4D3BD81F" w:rsidR="00C76FA4" w:rsidRDefault="00C76FA4" w:rsidP="00A421F9">
            <w:pPr>
              <w:ind w:firstLine="0"/>
            </w:pPr>
            <w:r>
              <w:t>2</w:t>
            </w:r>
            <w:r w:rsidR="008C7470">
              <w:t>7</w:t>
            </w:r>
          </w:p>
        </w:tc>
        <w:tc>
          <w:tcPr>
            <w:tcW w:w="1682" w:type="dxa"/>
          </w:tcPr>
          <w:p w14:paraId="5210FD0C" w14:textId="7868FC6C" w:rsidR="00C76FA4" w:rsidRDefault="00C76FA4" w:rsidP="00A421F9">
            <w:pPr>
              <w:ind w:firstLine="0"/>
            </w:pPr>
            <w:r>
              <w:t>Test Post Edit Page</w:t>
            </w:r>
          </w:p>
        </w:tc>
        <w:tc>
          <w:tcPr>
            <w:tcW w:w="2192" w:type="dxa"/>
          </w:tcPr>
          <w:p w14:paraId="70C884C8" w14:textId="4D6EE1BC" w:rsidR="00C76FA4" w:rsidRDefault="00C76FA4" w:rsidP="00A421F9">
            <w:pPr>
              <w:ind w:firstLine="0"/>
            </w:pPr>
            <w:r>
              <w:t>Test Edit page properly shows previous post information</w:t>
            </w:r>
          </w:p>
        </w:tc>
        <w:tc>
          <w:tcPr>
            <w:tcW w:w="1552" w:type="dxa"/>
          </w:tcPr>
          <w:p w14:paraId="579ADB2D" w14:textId="334B2380" w:rsidR="00C76FA4" w:rsidRDefault="00C76FA4" w:rsidP="00A421F9">
            <w:pPr>
              <w:ind w:firstLine="0"/>
            </w:pPr>
            <w:r>
              <w:t>Post Edit Page Details</w:t>
            </w:r>
          </w:p>
        </w:tc>
        <w:tc>
          <w:tcPr>
            <w:tcW w:w="1146" w:type="dxa"/>
          </w:tcPr>
          <w:p w14:paraId="6AD72430" w14:textId="671E2E39" w:rsidR="00C76FA4" w:rsidRDefault="008C7470" w:rsidP="00A421F9">
            <w:pPr>
              <w:ind w:firstLine="0"/>
            </w:pPr>
            <w:r>
              <w:t>Nas</w:t>
            </w:r>
          </w:p>
        </w:tc>
        <w:tc>
          <w:tcPr>
            <w:tcW w:w="1056" w:type="dxa"/>
          </w:tcPr>
          <w:p w14:paraId="5A943348" w14:textId="0E794E40" w:rsidR="00C76FA4" w:rsidRDefault="008C7470" w:rsidP="00A421F9">
            <w:pPr>
              <w:ind w:firstLine="0"/>
            </w:pPr>
            <w:r>
              <w:t xml:space="preserve">Nov 19, </w:t>
            </w:r>
            <w:r>
              <w:br/>
              <w:t>2025</w:t>
            </w:r>
          </w:p>
        </w:tc>
        <w:tc>
          <w:tcPr>
            <w:tcW w:w="1109" w:type="dxa"/>
          </w:tcPr>
          <w:p w14:paraId="02803617" w14:textId="507AD6F9" w:rsidR="00C76FA4" w:rsidRDefault="008C7470" w:rsidP="00A421F9">
            <w:pPr>
              <w:ind w:firstLine="0"/>
            </w:pPr>
            <w:r>
              <w:t>Complete</w:t>
            </w:r>
          </w:p>
        </w:tc>
      </w:tr>
      <w:tr w:rsidR="00C76FA4" w14:paraId="14E0ECD1" w14:textId="77777777" w:rsidTr="003E19DA">
        <w:tc>
          <w:tcPr>
            <w:tcW w:w="613" w:type="dxa"/>
          </w:tcPr>
          <w:p w14:paraId="679431F8" w14:textId="75958C74" w:rsidR="00C76FA4" w:rsidRDefault="00C76FA4" w:rsidP="00A421F9">
            <w:pPr>
              <w:ind w:firstLine="0"/>
            </w:pPr>
            <w:r>
              <w:t>2</w:t>
            </w:r>
            <w:r w:rsidR="008C7470">
              <w:t>8</w:t>
            </w:r>
          </w:p>
        </w:tc>
        <w:tc>
          <w:tcPr>
            <w:tcW w:w="1682" w:type="dxa"/>
          </w:tcPr>
          <w:p w14:paraId="3B4DF666" w14:textId="41C28E1A" w:rsidR="00C76FA4" w:rsidRDefault="00C76FA4" w:rsidP="00A421F9">
            <w:pPr>
              <w:ind w:firstLine="0"/>
            </w:pPr>
            <w:r>
              <w:t>Test Post Edit Button</w:t>
            </w:r>
          </w:p>
        </w:tc>
        <w:tc>
          <w:tcPr>
            <w:tcW w:w="2192" w:type="dxa"/>
          </w:tcPr>
          <w:p w14:paraId="38F271D5" w14:textId="6208C334" w:rsidR="00C76FA4" w:rsidRDefault="00C76FA4" w:rsidP="00A421F9">
            <w:pPr>
              <w:ind w:firstLine="0"/>
            </w:pPr>
            <w:r>
              <w:t>Test Edit submit button sends all information to the backend and saves changes</w:t>
            </w:r>
          </w:p>
        </w:tc>
        <w:tc>
          <w:tcPr>
            <w:tcW w:w="1552" w:type="dxa"/>
          </w:tcPr>
          <w:p w14:paraId="4805DCDC" w14:textId="2A214A44" w:rsidR="00C76FA4" w:rsidRDefault="00C76FA4" w:rsidP="00A421F9">
            <w:pPr>
              <w:ind w:firstLine="0"/>
            </w:pPr>
            <w:r>
              <w:t>Post Edit Button</w:t>
            </w:r>
          </w:p>
        </w:tc>
        <w:tc>
          <w:tcPr>
            <w:tcW w:w="1146" w:type="dxa"/>
          </w:tcPr>
          <w:p w14:paraId="23F6ADA7" w14:textId="07E5A85F" w:rsidR="00C76FA4" w:rsidRDefault="008C7470" w:rsidP="00A421F9">
            <w:pPr>
              <w:ind w:firstLine="0"/>
            </w:pPr>
            <w:r>
              <w:t xml:space="preserve">Nas </w:t>
            </w:r>
          </w:p>
        </w:tc>
        <w:tc>
          <w:tcPr>
            <w:tcW w:w="1056" w:type="dxa"/>
          </w:tcPr>
          <w:p w14:paraId="3CC76B4F" w14:textId="77777777" w:rsidR="00C76FA4" w:rsidRDefault="008C7470" w:rsidP="00A421F9">
            <w:pPr>
              <w:ind w:firstLine="0"/>
            </w:pPr>
            <w:r>
              <w:t xml:space="preserve">Nov 19, </w:t>
            </w:r>
          </w:p>
          <w:p w14:paraId="4970AF51" w14:textId="3A1D801E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0302937E" w14:textId="75DB76AB" w:rsidR="00C76FA4" w:rsidRDefault="008C7470" w:rsidP="00A421F9">
            <w:pPr>
              <w:ind w:firstLine="0"/>
            </w:pPr>
            <w:r>
              <w:t>Complete</w:t>
            </w:r>
          </w:p>
        </w:tc>
      </w:tr>
      <w:tr w:rsidR="00C76FA4" w14:paraId="761EC053" w14:textId="77777777" w:rsidTr="003E19DA">
        <w:tc>
          <w:tcPr>
            <w:tcW w:w="613" w:type="dxa"/>
          </w:tcPr>
          <w:p w14:paraId="69DB7001" w14:textId="32B2C043" w:rsidR="00C76FA4" w:rsidRDefault="00C76FA4" w:rsidP="00A421F9">
            <w:pPr>
              <w:ind w:firstLine="0"/>
            </w:pPr>
            <w:r>
              <w:t>2</w:t>
            </w:r>
            <w:r w:rsidR="008C7470">
              <w:t>9</w:t>
            </w:r>
          </w:p>
        </w:tc>
        <w:tc>
          <w:tcPr>
            <w:tcW w:w="1682" w:type="dxa"/>
          </w:tcPr>
          <w:p w14:paraId="2264D0CC" w14:textId="6F44FF15" w:rsidR="00C76FA4" w:rsidRDefault="00C76FA4" w:rsidP="00A421F9">
            <w:pPr>
              <w:ind w:firstLine="0"/>
            </w:pPr>
            <w:r>
              <w:t>Test Post Delete Button</w:t>
            </w:r>
          </w:p>
        </w:tc>
        <w:tc>
          <w:tcPr>
            <w:tcW w:w="2192" w:type="dxa"/>
          </w:tcPr>
          <w:p w14:paraId="10AAF44F" w14:textId="5AE9D61C" w:rsidR="00C76FA4" w:rsidRDefault="00C76FA4" w:rsidP="00A421F9">
            <w:pPr>
              <w:ind w:firstLine="0"/>
            </w:pPr>
            <w:r>
              <w:t>Test that the delete button properly removes post from user view</w:t>
            </w:r>
          </w:p>
        </w:tc>
        <w:tc>
          <w:tcPr>
            <w:tcW w:w="1552" w:type="dxa"/>
          </w:tcPr>
          <w:p w14:paraId="096B3825" w14:textId="549FF46C" w:rsidR="00C76FA4" w:rsidRDefault="00C76FA4" w:rsidP="00A421F9">
            <w:pPr>
              <w:ind w:firstLine="0"/>
            </w:pPr>
            <w:r>
              <w:t>Post Delete Button</w:t>
            </w:r>
          </w:p>
        </w:tc>
        <w:tc>
          <w:tcPr>
            <w:tcW w:w="1146" w:type="dxa"/>
          </w:tcPr>
          <w:p w14:paraId="715594D1" w14:textId="5B912603" w:rsidR="00C76FA4" w:rsidRDefault="008C7470" w:rsidP="00A421F9">
            <w:pPr>
              <w:ind w:firstLine="0"/>
            </w:pPr>
            <w:r>
              <w:t xml:space="preserve">Nas </w:t>
            </w:r>
          </w:p>
        </w:tc>
        <w:tc>
          <w:tcPr>
            <w:tcW w:w="1056" w:type="dxa"/>
          </w:tcPr>
          <w:p w14:paraId="49F79B40" w14:textId="77777777" w:rsidR="00C76FA4" w:rsidRDefault="008C7470" w:rsidP="00A421F9">
            <w:pPr>
              <w:ind w:firstLine="0"/>
            </w:pPr>
            <w:r>
              <w:t xml:space="preserve">Nov 19, </w:t>
            </w:r>
          </w:p>
          <w:p w14:paraId="7B3B0AA9" w14:textId="431C3685" w:rsidR="008C7470" w:rsidRDefault="008C7470" w:rsidP="00A421F9">
            <w:pPr>
              <w:ind w:firstLine="0"/>
            </w:pPr>
            <w:r>
              <w:t>2025</w:t>
            </w:r>
          </w:p>
        </w:tc>
        <w:tc>
          <w:tcPr>
            <w:tcW w:w="1109" w:type="dxa"/>
          </w:tcPr>
          <w:p w14:paraId="2314F599" w14:textId="780190B1" w:rsidR="00C76FA4" w:rsidRDefault="008C7470" w:rsidP="00A421F9">
            <w:pPr>
              <w:ind w:firstLine="0"/>
            </w:pPr>
            <w:r>
              <w:t>Complete</w:t>
            </w:r>
          </w:p>
        </w:tc>
      </w:tr>
    </w:tbl>
    <w:p w14:paraId="2B847B86" w14:textId="1B9FA4F5" w:rsidR="003E19DA" w:rsidRDefault="003E19DA" w:rsidP="003E19DA">
      <w:pPr>
        <w:ind w:firstLine="0"/>
      </w:pPr>
      <w:r>
        <w:t>*From here on is stretch Goals*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631"/>
        <w:gridCol w:w="1619"/>
        <w:gridCol w:w="2249"/>
        <w:gridCol w:w="1619"/>
        <w:gridCol w:w="1079"/>
        <w:gridCol w:w="1079"/>
        <w:gridCol w:w="1084"/>
      </w:tblGrid>
      <w:tr w:rsidR="003E19DA" w14:paraId="2BD06352" w14:textId="77777777" w:rsidTr="003E19DA">
        <w:tc>
          <w:tcPr>
            <w:tcW w:w="630" w:type="dxa"/>
          </w:tcPr>
          <w:p w14:paraId="28FF5D59" w14:textId="55B8A210" w:rsidR="003E19DA" w:rsidRDefault="008C7470" w:rsidP="003E19DA">
            <w:pPr>
              <w:ind w:firstLine="0"/>
            </w:pPr>
            <w:r>
              <w:t>30</w:t>
            </w:r>
          </w:p>
        </w:tc>
        <w:tc>
          <w:tcPr>
            <w:tcW w:w="1620" w:type="dxa"/>
          </w:tcPr>
          <w:p w14:paraId="67ACF413" w14:textId="256A6B09" w:rsidR="003E19DA" w:rsidRDefault="003E19DA" w:rsidP="003E19DA">
            <w:pPr>
              <w:ind w:firstLine="0"/>
            </w:pPr>
            <w:r>
              <w:t>Test Post Likes</w:t>
            </w:r>
          </w:p>
        </w:tc>
        <w:tc>
          <w:tcPr>
            <w:tcW w:w="2250" w:type="dxa"/>
          </w:tcPr>
          <w:p w14:paraId="711C6773" w14:textId="56130A65" w:rsidR="003E19DA" w:rsidRDefault="003E19DA" w:rsidP="003E19DA">
            <w:pPr>
              <w:ind w:firstLine="0"/>
            </w:pPr>
            <w:r>
              <w:t>Test that the user can leave a like on a post</w:t>
            </w:r>
          </w:p>
        </w:tc>
        <w:tc>
          <w:tcPr>
            <w:tcW w:w="1620" w:type="dxa"/>
          </w:tcPr>
          <w:p w14:paraId="69B98BDA" w14:textId="6174B32E" w:rsidR="003E19DA" w:rsidRDefault="003E19DA" w:rsidP="003E19DA">
            <w:pPr>
              <w:ind w:firstLine="0"/>
            </w:pPr>
            <w:r>
              <w:t>Post Likes</w:t>
            </w:r>
          </w:p>
        </w:tc>
        <w:tc>
          <w:tcPr>
            <w:tcW w:w="1080" w:type="dxa"/>
          </w:tcPr>
          <w:p w14:paraId="0E372BC0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75961A65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1A7F96FF" w14:textId="62B0F240" w:rsidR="003E19DA" w:rsidRDefault="008C7470" w:rsidP="003E19DA">
            <w:pPr>
              <w:ind w:firstLine="0"/>
            </w:pPr>
            <w:r>
              <w:t>N/A</w:t>
            </w:r>
          </w:p>
        </w:tc>
      </w:tr>
      <w:tr w:rsidR="003E19DA" w14:paraId="3A3C4640" w14:textId="77777777" w:rsidTr="003E19DA">
        <w:tc>
          <w:tcPr>
            <w:tcW w:w="630" w:type="dxa"/>
          </w:tcPr>
          <w:p w14:paraId="747EFA7B" w14:textId="67A027C9" w:rsidR="003E19DA" w:rsidRDefault="008C7470" w:rsidP="003E19DA">
            <w:pPr>
              <w:ind w:firstLine="0"/>
            </w:pPr>
            <w:r>
              <w:t>31</w:t>
            </w:r>
          </w:p>
        </w:tc>
        <w:tc>
          <w:tcPr>
            <w:tcW w:w="1620" w:type="dxa"/>
          </w:tcPr>
          <w:p w14:paraId="465C3BA4" w14:textId="4FAFC6CC" w:rsidR="003E19DA" w:rsidRDefault="003E19DA" w:rsidP="003E19DA">
            <w:pPr>
              <w:ind w:firstLine="0"/>
            </w:pPr>
            <w:r>
              <w:t>Test Post Comments</w:t>
            </w:r>
          </w:p>
        </w:tc>
        <w:tc>
          <w:tcPr>
            <w:tcW w:w="2250" w:type="dxa"/>
          </w:tcPr>
          <w:p w14:paraId="5B68DF43" w14:textId="4DCC9DE0" w:rsidR="003E19DA" w:rsidRDefault="003E19DA" w:rsidP="003E19DA">
            <w:pPr>
              <w:ind w:firstLine="0"/>
            </w:pPr>
            <w:r>
              <w:t>Test that users can leave a comment on a post</w:t>
            </w:r>
          </w:p>
        </w:tc>
        <w:tc>
          <w:tcPr>
            <w:tcW w:w="1620" w:type="dxa"/>
          </w:tcPr>
          <w:p w14:paraId="614A01A0" w14:textId="03077212" w:rsidR="003E19DA" w:rsidRDefault="003E19DA" w:rsidP="003E19DA">
            <w:pPr>
              <w:ind w:firstLine="0"/>
            </w:pPr>
            <w:r>
              <w:t>Post Comments</w:t>
            </w:r>
          </w:p>
        </w:tc>
        <w:tc>
          <w:tcPr>
            <w:tcW w:w="1080" w:type="dxa"/>
          </w:tcPr>
          <w:p w14:paraId="6F2D53BA" w14:textId="32BD2EC9" w:rsidR="003E19DA" w:rsidRDefault="008C7470" w:rsidP="003E19DA">
            <w:pPr>
              <w:ind w:firstLine="0"/>
            </w:pPr>
            <w:r>
              <w:t>Nas</w:t>
            </w:r>
          </w:p>
        </w:tc>
        <w:tc>
          <w:tcPr>
            <w:tcW w:w="1080" w:type="dxa"/>
          </w:tcPr>
          <w:p w14:paraId="4A4F6287" w14:textId="77777777" w:rsidR="003E19DA" w:rsidRDefault="008C7470" w:rsidP="003E19DA">
            <w:pPr>
              <w:ind w:firstLine="0"/>
            </w:pPr>
            <w:r>
              <w:t xml:space="preserve">Nov 19, </w:t>
            </w:r>
          </w:p>
          <w:p w14:paraId="38F20965" w14:textId="7ED0A46E" w:rsidR="008C7470" w:rsidRDefault="008C7470" w:rsidP="003E19DA">
            <w:pPr>
              <w:ind w:firstLine="0"/>
            </w:pPr>
            <w:r>
              <w:t>2025</w:t>
            </w:r>
          </w:p>
        </w:tc>
        <w:tc>
          <w:tcPr>
            <w:tcW w:w="1080" w:type="dxa"/>
          </w:tcPr>
          <w:p w14:paraId="385F473A" w14:textId="38D8BA71" w:rsidR="003E19DA" w:rsidRDefault="008C7470" w:rsidP="003E19DA">
            <w:pPr>
              <w:ind w:firstLine="0"/>
            </w:pPr>
            <w:r>
              <w:t>Complete</w:t>
            </w:r>
          </w:p>
        </w:tc>
      </w:tr>
      <w:tr w:rsidR="003E19DA" w14:paraId="27A2C837" w14:textId="77777777" w:rsidTr="003E19DA">
        <w:tc>
          <w:tcPr>
            <w:tcW w:w="630" w:type="dxa"/>
          </w:tcPr>
          <w:p w14:paraId="355FD859" w14:textId="1233E645" w:rsidR="003E19DA" w:rsidRDefault="00C76FA4" w:rsidP="003E19DA">
            <w:pPr>
              <w:ind w:firstLine="0"/>
            </w:pPr>
            <w:r>
              <w:t>3</w:t>
            </w:r>
            <w:r w:rsidR="008C7470">
              <w:t>2</w:t>
            </w:r>
          </w:p>
        </w:tc>
        <w:tc>
          <w:tcPr>
            <w:tcW w:w="1620" w:type="dxa"/>
          </w:tcPr>
          <w:p w14:paraId="38FB92AB" w14:textId="1719EC2F" w:rsidR="003E19DA" w:rsidRDefault="005A4112" w:rsidP="003E19DA">
            <w:pPr>
              <w:ind w:firstLine="0"/>
            </w:pPr>
            <w:r>
              <w:t>Test Multiple Tags</w:t>
            </w:r>
          </w:p>
        </w:tc>
        <w:tc>
          <w:tcPr>
            <w:tcW w:w="2250" w:type="dxa"/>
          </w:tcPr>
          <w:p w14:paraId="263676C6" w14:textId="7E94E9F8" w:rsidR="003E19DA" w:rsidRDefault="005A4112" w:rsidP="003E19DA">
            <w:pPr>
              <w:ind w:firstLine="0"/>
            </w:pPr>
            <w:r>
              <w:t xml:space="preserve">Test that a user can add multiple tags to a post on creation. </w:t>
            </w:r>
          </w:p>
        </w:tc>
        <w:tc>
          <w:tcPr>
            <w:tcW w:w="1620" w:type="dxa"/>
          </w:tcPr>
          <w:p w14:paraId="12775CCE" w14:textId="2E97EBBD" w:rsidR="003E19DA" w:rsidRDefault="005A4112" w:rsidP="003E19DA">
            <w:pPr>
              <w:ind w:firstLine="0"/>
            </w:pPr>
            <w:r>
              <w:t xml:space="preserve">Multiple Tags. </w:t>
            </w:r>
          </w:p>
        </w:tc>
        <w:tc>
          <w:tcPr>
            <w:tcW w:w="1080" w:type="dxa"/>
          </w:tcPr>
          <w:p w14:paraId="082FFA45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33A0DBB8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3D19F397" w14:textId="7F9C5184" w:rsidR="003E19DA" w:rsidRDefault="008C7470" w:rsidP="003E19DA">
            <w:pPr>
              <w:ind w:firstLine="0"/>
            </w:pPr>
            <w:r>
              <w:t>N/A</w:t>
            </w:r>
          </w:p>
        </w:tc>
      </w:tr>
    </w:tbl>
    <w:p w14:paraId="3CA76A6C" w14:textId="77777777" w:rsidR="003E19DA" w:rsidRPr="004822BA" w:rsidRDefault="003E19DA" w:rsidP="003E19DA">
      <w:pPr>
        <w:ind w:firstLine="0"/>
      </w:pPr>
    </w:p>
    <w:sectPr w:rsidR="003E19DA" w:rsidRPr="004822B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24721" w14:textId="77777777" w:rsidR="006C1849" w:rsidRDefault="006C1849">
      <w:pPr>
        <w:spacing w:line="240" w:lineRule="auto"/>
      </w:pPr>
      <w:r>
        <w:separator/>
      </w:r>
    </w:p>
    <w:p w14:paraId="652F7C73" w14:textId="77777777" w:rsidR="006C1849" w:rsidRDefault="006C1849"/>
  </w:endnote>
  <w:endnote w:type="continuationSeparator" w:id="0">
    <w:p w14:paraId="75E6E3D0" w14:textId="77777777" w:rsidR="006C1849" w:rsidRDefault="006C1849">
      <w:pPr>
        <w:spacing w:line="240" w:lineRule="auto"/>
      </w:pPr>
      <w:r>
        <w:continuationSeparator/>
      </w:r>
    </w:p>
    <w:p w14:paraId="35BE865E" w14:textId="77777777" w:rsidR="006C1849" w:rsidRDefault="006C18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B190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98D49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3235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1FB45" w14:textId="77777777" w:rsidR="006C1849" w:rsidRDefault="006C1849">
      <w:pPr>
        <w:spacing w:line="240" w:lineRule="auto"/>
      </w:pPr>
      <w:r>
        <w:separator/>
      </w:r>
    </w:p>
    <w:p w14:paraId="63716AD8" w14:textId="77777777" w:rsidR="006C1849" w:rsidRDefault="006C1849"/>
  </w:footnote>
  <w:footnote w:type="continuationSeparator" w:id="0">
    <w:p w14:paraId="17E78612" w14:textId="77777777" w:rsidR="006C1849" w:rsidRDefault="006C1849">
      <w:pPr>
        <w:spacing w:line="240" w:lineRule="auto"/>
      </w:pPr>
      <w:r>
        <w:continuationSeparator/>
      </w:r>
    </w:p>
    <w:p w14:paraId="280F18BD" w14:textId="77777777" w:rsidR="006C1849" w:rsidRDefault="006C18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ED116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672F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9C6F4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A3"/>
    <w:rsid w:val="00017BF9"/>
    <w:rsid w:val="00023AFE"/>
    <w:rsid w:val="000A3D9B"/>
    <w:rsid w:val="000D4642"/>
    <w:rsid w:val="000D539D"/>
    <w:rsid w:val="000F10A3"/>
    <w:rsid w:val="000F5D82"/>
    <w:rsid w:val="00116273"/>
    <w:rsid w:val="00145BFE"/>
    <w:rsid w:val="0026686C"/>
    <w:rsid w:val="002C79E6"/>
    <w:rsid w:val="002E217E"/>
    <w:rsid w:val="002F3AE9"/>
    <w:rsid w:val="003804CC"/>
    <w:rsid w:val="003A4764"/>
    <w:rsid w:val="003E19DA"/>
    <w:rsid w:val="004822BA"/>
    <w:rsid w:val="005A4112"/>
    <w:rsid w:val="005C199E"/>
    <w:rsid w:val="0064118C"/>
    <w:rsid w:val="00664C1A"/>
    <w:rsid w:val="006C1849"/>
    <w:rsid w:val="007417DF"/>
    <w:rsid w:val="0080189E"/>
    <w:rsid w:val="0087407D"/>
    <w:rsid w:val="0089218B"/>
    <w:rsid w:val="008C7470"/>
    <w:rsid w:val="00A417C1"/>
    <w:rsid w:val="00B3346A"/>
    <w:rsid w:val="00B863FB"/>
    <w:rsid w:val="00B86440"/>
    <w:rsid w:val="00BB2B83"/>
    <w:rsid w:val="00BB2D6F"/>
    <w:rsid w:val="00C00F8F"/>
    <w:rsid w:val="00C03068"/>
    <w:rsid w:val="00C76FA4"/>
    <w:rsid w:val="00CB46A1"/>
    <w:rsid w:val="00D620FD"/>
    <w:rsid w:val="00D91044"/>
    <w:rsid w:val="00E416BD"/>
    <w:rsid w:val="00E67454"/>
    <w:rsid w:val="00E771E2"/>
    <w:rsid w:val="00E9629A"/>
    <w:rsid w:val="00ED734A"/>
    <w:rsid w:val="00EE22EB"/>
    <w:rsid w:val="00EF55C5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62C2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dy_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2025-11-21T02:52:00Z</dcterms:created>
  <dcterms:modified xsi:type="dcterms:W3CDTF">2025-11-21T02:58:00Z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